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D3F6A" w14:textId="40F1C743" w:rsidR="00650E62" w:rsidRDefault="00650E62" w:rsidP="008268C3">
      <w:pPr>
        <w:pStyle w:val="CovTitle0"/>
        <w:spacing w:before="0"/>
        <w:jc w:val="center"/>
        <w:rPr>
          <w:color w:val="auto"/>
        </w:rPr>
      </w:pPr>
      <w:bookmarkStart w:id="0" w:name="_Toc347309874"/>
    </w:p>
    <w:p w14:paraId="1C66723E" w14:textId="5569A549" w:rsidR="00650E62" w:rsidRPr="00CA3868" w:rsidRDefault="003E082F" w:rsidP="008268C3">
      <w:pPr>
        <w:pStyle w:val="CovAppName"/>
        <w:jc w:val="center"/>
      </w:pPr>
      <w:r>
        <w:t>Travel and Leisure Co. CTF</w:t>
      </w:r>
      <w:r w:rsidR="00844901">
        <w:t xml:space="preserve"> </w:t>
      </w:r>
    </w:p>
    <w:p w14:paraId="213978DC" w14:textId="77777777" w:rsidR="00BC0850" w:rsidRPr="00CA3868" w:rsidRDefault="00F0241B" w:rsidP="008268C3">
      <w:pPr>
        <w:pStyle w:val="CovTestType"/>
        <w:jc w:val="center"/>
      </w:pPr>
      <w:r>
        <w:t>Penetration Test Report</w:t>
      </w:r>
    </w:p>
    <w:p w14:paraId="34DE5C93" w14:textId="77777777" w:rsidR="00650E62" w:rsidRPr="00F972EA" w:rsidRDefault="00650E62" w:rsidP="00650E62">
      <w:pPr>
        <w:jc w:val="both"/>
        <w:rPr>
          <w:rFonts w:asciiTheme="majorHAnsi" w:hAnsiTheme="majorHAnsi"/>
          <w:sz w:val="28"/>
          <w:szCs w:val="28"/>
        </w:rPr>
      </w:pPr>
    </w:p>
    <w:p w14:paraId="51924646" w14:textId="77777777" w:rsidR="00650E62" w:rsidRPr="00F972EA" w:rsidRDefault="00650E62" w:rsidP="00650E62">
      <w:pPr>
        <w:pStyle w:val="CovSubtitle"/>
        <w:jc w:val="both"/>
        <w:outlineLvl w:val="0"/>
        <w:rPr>
          <w:color w:val="auto"/>
        </w:rPr>
      </w:pPr>
    </w:p>
    <w:p w14:paraId="739EC138" w14:textId="77777777" w:rsidR="00650E62" w:rsidRPr="00F972EA" w:rsidRDefault="00650E62" w:rsidP="00650E62">
      <w:pPr>
        <w:pStyle w:val="CovPrepare0"/>
        <w:jc w:val="both"/>
        <w:rPr>
          <w:color w:val="auto"/>
        </w:rPr>
      </w:pPr>
    </w:p>
    <w:p w14:paraId="2C6780B9" w14:textId="77777777" w:rsidR="00650E62" w:rsidRDefault="00650E62" w:rsidP="00650E62">
      <w:pPr>
        <w:pStyle w:val="CovPrepare0"/>
        <w:jc w:val="right"/>
        <w:rPr>
          <w:color w:val="auto"/>
        </w:rPr>
      </w:pPr>
    </w:p>
    <w:p w14:paraId="19C20AF5" w14:textId="77777777" w:rsidR="00650E62" w:rsidRDefault="00650E62" w:rsidP="00650E62">
      <w:pPr>
        <w:pStyle w:val="CovPrepare0"/>
        <w:jc w:val="right"/>
        <w:rPr>
          <w:color w:val="auto"/>
        </w:rPr>
      </w:pPr>
    </w:p>
    <w:p w14:paraId="442B1300" w14:textId="77777777" w:rsidR="00650E62" w:rsidRDefault="00650E62" w:rsidP="00650E62">
      <w:pPr>
        <w:pStyle w:val="CovPrepare0"/>
        <w:jc w:val="right"/>
        <w:rPr>
          <w:color w:val="auto"/>
        </w:rPr>
      </w:pPr>
    </w:p>
    <w:p w14:paraId="4384B11B" w14:textId="77777777" w:rsidR="00504B8C" w:rsidRDefault="00504B8C" w:rsidP="008268C3">
      <w:pPr>
        <w:pStyle w:val="CovPrepare0"/>
        <w:rPr>
          <w:sz w:val="28"/>
          <w:szCs w:val="28"/>
        </w:rPr>
      </w:pPr>
    </w:p>
    <w:p w14:paraId="548B24EF" w14:textId="3B4F651A" w:rsidR="00650E62" w:rsidRDefault="001930B6" w:rsidP="00504B8C">
      <w:pPr>
        <w:pStyle w:val="CovPrepare0"/>
        <w:ind w:left="720" w:firstLine="720"/>
        <w:jc w:val="right"/>
        <w:rPr>
          <w:color w:val="auto"/>
        </w:rPr>
      </w:pPr>
      <w:r>
        <w:rPr>
          <w:sz w:val="28"/>
          <w:szCs w:val="28"/>
        </w:rPr>
        <w:t>03</w:t>
      </w:r>
      <w:r w:rsidR="006F5C6B">
        <w:rPr>
          <w:sz w:val="28"/>
          <w:szCs w:val="28"/>
        </w:rPr>
        <w:t>-07-202</w:t>
      </w:r>
      <w:r>
        <w:rPr>
          <w:sz w:val="28"/>
          <w:szCs w:val="28"/>
        </w:rPr>
        <w:t>3</w:t>
      </w:r>
    </w:p>
    <w:p w14:paraId="7914D3A4" w14:textId="77777777" w:rsidR="00650E62" w:rsidRPr="00FF29BB" w:rsidRDefault="00650E62" w:rsidP="00650E62">
      <w:pPr>
        <w:jc w:val="right"/>
        <w:rPr>
          <w:sz w:val="20"/>
          <w:szCs w:val="20"/>
        </w:rPr>
      </w:pPr>
    </w:p>
    <w:p w14:paraId="2F082D38" w14:textId="77777777" w:rsidR="00B92F0B" w:rsidRPr="00B41A65" w:rsidRDefault="00B92F0B" w:rsidP="00B92F0B">
      <w:pPr>
        <w:pStyle w:val="CovConsultant"/>
        <w:tabs>
          <w:tab w:val="clear" w:pos="252"/>
          <w:tab w:val="left" w:pos="8130"/>
        </w:tabs>
        <w:jc w:val="right"/>
      </w:pPr>
      <w:r w:rsidRPr="00CA2F0A">
        <w:t>For more information contact:</w:t>
      </w:r>
    </w:p>
    <w:p w14:paraId="67BB93E2" w14:textId="77777777" w:rsidR="00B92F0B" w:rsidRPr="00B41A65" w:rsidRDefault="00C149BF" w:rsidP="00B92F0B">
      <w:pPr>
        <w:pStyle w:val="CovConsultant"/>
        <w:ind w:left="6480"/>
        <w:jc w:val="right"/>
        <w:rPr>
          <w:b/>
        </w:rPr>
      </w:pPr>
      <w:r>
        <w:rPr>
          <w:b/>
        </w:rPr>
        <w:t>Man Shum</w:t>
      </w:r>
    </w:p>
    <w:p w14:paraId="22253D70" w14:textId="77777777" w:rsidR="00650E62" w:rsidRPr="00504B8C" w:rsidRDefault="00C149BF" w:rsidP="00504B8C">
      <w:pPr>
        <w:pStyle w:val="CovConTitle"/>
        <w:ind w:left="6480"/>
        <w:jc w:val="right"/>
        <w:rPr>
          <w:b w:val="0"/>
          <w:i/>
        </w:rPr>
      </w:pPr>
      <w:r>
        <w:rPr>
          <w:b w:val="0"/>
        </w:rPr>
        <w:t>Application Pentester Tester</w:t>
      </w:r>
    </w:p>
    <w:p w14:paraId="09B2C097" w14:textId="77777777" w:rsidR="00B92F0B" w:rsidRPr="00B92F0B" w:rsidRDefault="00B92F0B" w:rsidP="00B92F0B">
      <w:pPr>
        <w:pStyle w:val="CovConsultant"/>
      </w:pPr>
    </w:p>
    <w:p w14:paraId="29931E99" w14:textId="77777777" w:rsidR="00650E62" w:rsidRDefault="00650E62" w:rsidP="00F130CA">
      <w:pPr>
        <w:sectPr w:rsidR="00650E62" w:rsidSect="00E50B07">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docGrid w:linePitch="299"/>
        </w:sectPr>
      </w:pPr>
    </w:p>
    <w:p w14:paraId="0C09A0D6" w14:textId="77777777" w:rsidR="008B289D" w:rsidRDefault="00B312F8" w:rsidP="006F3765">
      <w:pPr>
        <w:pStyle w:val="Heading"/>
      </w:pPr>
      <w:bookmarkStart w:id="2" w:name="_Toc49516014"/>
      <w:r>
        <w:lastRenderedPageBreak/>
        <w:t xml:space="preserve">Limitations </w:t>
      </w:r>
      <w:r w:rsidR="008B289D">
        <w:t>on Disclosure</w:t>
      </w:r>
      <w:bookmarkEnd w:id="2"/>
    </w:p>
    <w:p w14:paraId="686BEFA1" w14:textId="77777777" w:rsidR="00052672" w:rsidRDefault="008B289D">
      <w:pPr>
        <w:rPr>
          <w:b/>
          <w:bCs/>
        </w:rPr>
      </w:pPr>
      <w:r>
        <w:t xml:space="preserve">This report </w:t>
      </w:r>
      <w:r w:rsidR="00AE33FB">
        <w:t xml:space="preserve">contains </w:t>
      </w:r>
      <w:r w:rsidR="007753C6">
        <w:t xml:space="preserve">details on vulnerabilities </w:t>
      </w:r>
      <w:r w:rsidR="00D77F49">
        <w:t>of systems and the process and methods of exploiting them. As such, special precautions should be taken to protect the confidentiality of this document and the details within.</w:t>
      </w:r>
      <w:r w:rsidR="00052672">
        <w:t xml:space="preserve"> Please only share the details on a need-to-know basis. This report is classified as </w:t>
      </w:r>
      <w:r w:rsidR="00052672" w:rsidRPr="00052672">
        <w:rPr>
          <w:b/>
          <w:bCs/>
        </w:rPr>
        <w:t>Confidential.</w:t>
      </w:r>
    </w:p>
    <w:p w14:paraId="0FD4F50B" w14:textId="77777777" w:rsidR="007302E5" w:rsidRDefault="007302E5"/>
    <w:p w14:paraId="77C95CA4" w14:textId="77777777" w:rsidR="0015796F" w:rsidRDefault="007302E5">
      <w:r>
        <w:t xml:space="preserve">Application and vulnerability assessments are an uncertain process, based upon </w:t>
      </w:r>
      <w:r w:rsidR="008A173C">
        <w:t xml:space="preserve">past experiences, currently available information, and known threats. It should be understood that all </w:t>
      </w:r>
      <w:r w:rsidR="0015796F">
        <w:t>s</w:t>
      </w:r>
      <w:r w:rsidR="008A173C">
        <w:t>ystems, which by their nature are dependent on human beings, are vulnerable to some degree.</w:t>
      </w:r>
      <w:r w:rsidR="00F67F91">
        <w:t xml:space="preserve"> </w:t>
      </w:r>
      <w:r w:rsidR="00C204CF">
        <w:t>T</w:t>
      </w:r>
      <w:r w:rsidR="00F67F91">
        <w:t>here can be no assurance that any exercise of this nature will identify all possible vulnerabilities or propose exhaustive and operationally viable recommendations to mitigate those exposures.</w:t>
      </w:r>
    </w:p>
    <w:p w14:paraId="02F401E2" w14:textId="77777777" w:rsidR="0015796F" w:rsidRDefault="0015796F"/>
    <w:p w14:paraId="65F8E9C8" w14:textId="77777777" w:rsidR="00B312F8" w:rsidRPr="00187055" w:rsidRDefault="0015796F">
      <w:r>
        <w:t xml:space="preserve">In addition, the analysis </w:t>
      </w:r>
      <w:r w:rsidR="00C204CF">
        <w:t>conducted as a part of this assessment</w:t>
      </w:r>
      <w:r>
        <w:t xml:space="preserve"> is based on the technologies and known threats as of the date of this report. As technologies </w:t>
      </w:r>
      <w:r w:rsidR="00CD3E87">
        <w:t xml:space="preserve">and risks change over time, the vulnerabilities associated with the operation of the systems described in this report, as well as the actions necessary to reduce the exposure to such </w:t>
      </w:r>
      <w:r w:rsidR="00672882">
        <w:t>vulnerabilities</w:t>
      </w:r>
      <w:r w:rsidR="00CD3E87">
        <w:t xml:space="preserve"> will also change.</w:t>
      </w:r>
      <w:r w:rsidR="00B312F8">
        <w:br w:type="page"/>
      </w:r>
    </w:p>
    <w:p w14:paraId="192D7DB8" w14:textId="77777777" w:rsidR="00870C2B" w:rsidRDefault="00C758D7" w:rsidP="00870C2B">
      <w:pPr>
        <w:pStyle w:val="Heading"/>
        <w:rPr>
          <w:noProof/>
        </w:rPr>
      </w:pPr>
      <w:bookmarkStart w:id="3" w:name="_Toc49516015"/>
      <w:r w:rsidRPr="00F972EA">
        <w:lastRenderedPageBreak/>
        <w:t>Table of Contents</w:t>
      </w:r>
      <w:bookmarkEnd w:id="0"/>
      <w:bookmarkEnd w:id="3"/>
      <w:r w:rsidR="00870C2B">
        <w:rPr>
          <w:rFonts w:ascii="Arial" w:hAnsi="Arial" w:cs="Arial"/>
        </w:rPr>
        <w:fldChar w:fldCharType="begin"/>
      </w:r>
      <w:r w:rsidR="00870C2B">
        <w:rPr>
          <w:rFonts w:ascii="Arial" w:hAnsi="Arial" w:cs="Arial"/>
        </w:rPr>
        <w:instrText xml:space="preserve"> TOC \o "1-4" \f \h \z \u </w:instrText>
      </w:r>
      <w:r w:rsidR="00870C2B">
        <w:rPr>
          <w:rFonts w:ascii="Arial" w:hAnsi="Arial" w:cs="Arial"/>
        </w:rPr>
        <w:fldChar w:fldCharType="separate"/>
      </w:r>
    </w:p>
    <w:p w14:paraId="013CC115" w14:textId="77777777" w:rsidR="00870C2B" w:rsidRDefault="00CD1214">
      <w:pPr>
        <w:pStyle w:val="TOC1"/>
        <w:tabs>
          <w:tab w:val="right" w:leader="dot" w:pos="9350"/>
        </w:tabs>
        <w:rPr>
          <w:rFonts w:eastAsiaTheme="minorEastAsia" w:cstheme="minorBidi"/>
          <w:b w:val="0"/>
          <w:bCs w:val="0"/>
          <w:caps w:val="0"/>
          <w:noProof/>
          <w:kern w:val="0"/>
          <w:sz w:val="24"/>
          <w:szCs w:val="24"/>
          <w:lang w:eastAsia="en-US"/>
          <w14:ligatures w14:val="none"/>
        </w:rPr>
      </w:pPr>
      <w:hyperlink w:anchor="_Toc49516014" w:history="1">
        <w:r w:rsidR="00870C2B" w:rsidRPr="000D11F7">
          <w:rPr>
            <w:rStyle w:val="Hyperlink"/>
            <w:noProof/>
          </w:rPr>
          <w:t>Limitations on Disclosure</w:t>
        </w:r>
        <w:r w:rsidR="00870C2B">
          <w:rPr>
            <w:noProof/>
            <w:webHidden/>
          </w:rPr>
          <w:tab/>
        </w:r>
        <w:r w:rsidR="00870C2B">
          <w:rPr>
            <w:noProof/>
            <w:webHidden/>
          </w:rPr>
          <w:fldChar w:fldCharType="begin"/>
        </w:r>
        <w:r w:rsidR="00870C2B">
          <w:rPr>
            <w:noProof/>
            <w:webHidden/>
          </w:rPr>
          <w:instrText xml:space="preserve"> PAGEREF _Toc49516014 \h </w:instrText>
        </w:r>
        <w:r w:rsidR="00870C2B">
          <w:rPr>
            <w:noProof/>
            <w:webHidden/>
          </w:rPr>
        </w:r>
        <w:r w:rsidR="00870C2B">
          <w:rPr>
            <w:noProof/>
            <w:webHidden/>
          </w:rPr>
          <w:fldChar w:fldCharType="separate"/>
        </w:r>
        <w:r w:rsidR="00870C2B">
          <w:rPr>
            <w:noProof/>
            <w:webHidden/>
          </w:rPr>
          <w:t>2</w:t>
        </w:r>
        <w:r w:rsidR="00870C2B">
          <w:rPr>
            <w:noProof/>
            <w:webHidden/>
          </w:rPr>
          <w:fldChar w:fldCharType="end"/>
        </w:r>
      </w:hyperlink>
    </w:p>
    <w:p w14:paraId="12C7EFD0" w14:textId="77777777" w:rsidR="00870C2B" w:rsidRDefault="00CD1214">
      <w:pPr>
        <w:pStyle w:val="TOC1"/>
        <w:tabs>
          <w:tab w:val="right" w:leader="dot" w:pos="9350"/>
        </w:tabs>
        <w:rPr>
          <w:rFonts w:eastAsiaTheme="minorEastAsia" w:cstheme="minorBidi"/>
          <w:b w:val="0"/>
          <w:bCs w:val="0"/>
          <w:caps w:val="0"/>
          <w:noProof/>
          <w:kern w:val="0"/>
          <w:sz w:val="24"/>
          <w:szCs w:val="24"/>
          <w:lang w:eastAsia="en-US"/>
          <w14:ligatures w14:val="none"/>
        </w:rPr>
      </w:pPr>
      <w:hyperlink w:anchor="_Toc49516015" w:history="1">
        <w:r w:rsidR="00870C2B" w:rsidRPr="000D11F7">
          <w:rPr>
            <w:rStyle w:val="Hyperlink"/>
            <w:noProof/>
          </w:rPr>
          <w:t>Table of Contents</w:t>
        </w:r>
        <w:r w:rsidR="00870C2B">
          <w:rPr>
            <w:noProof/>
            <w:webHidden/>
          </w:rPr>
          <w:tab/>
        </w:r>
        <w:r w:rsidR="00870C2B">
          <w:rPr>
            <w:noProof/>
            <w:webHidden/>
          </w:rPr>
          <w:fldChar w:fldCharType="begin"/>
        </w:r>
        <w:r w:rsidR="00870C2B">
          <w:rPr>
            <w:noProof/>
            <w:webHidden/>
          </w:rPr>
          <w:instrText xml:space="preserve"> PAGEREF _Toc49516015 \h </w:instrText>
        </w:r>
        <w:r w:rsidR="00870C2B">
          <w:rPr>
            <w:noProof/>
            <w:webHidden/>
          </w:rPr>
        </w:r>
        <w:r w:rsidR="00870C2B">
          <w:rPr>
            <w:noProof/>
            <w:webHidden/>
          </w:rPr>
          <w:fldChar w:fldCharType="separate"/>
        </w:r>
        <w:r w:rsidR="00870C2B">
          <w:rPr>
            <w:noProof/>
            <w:webHidden/>
          </w:rPr>
          <w:t>3</w:t>
        </w:r>
        <w:r w:rsidR="00870C2B">
          <w:rPr>
            <w:noProof/>
            <w:webHidden/>
          </w:rPr>
          <w:fldChar w:fldCharType="end"/>
        </w:r>
      </w:hyperlink>
    </w:p>
    <w:p w14:paraId="1B47C659" w14:textId="77777777" w:rsidR="00870C2B" w:rsidRDefault="00CD1214">
      <w:pPr>
        <w:pStyle w:val="TOC1"/>
        <w:tabs>
          <w:tab w:val="right" w:leader="dot" w:pos="9350"/>
        </w:tabs>
        <w:rPr>
          <w:rFonts w:eastAsiaTheme="minorEastAsia" w:cstheme="minorBidi"/>
          <w:b w:val="0"/>
          <w:bCs w:val="0"/>
          <w:caps w:val="0"/>
          <w:noProof/>
          <w:kern w:val="0"/>
          <w:sz w:val="24"/>
          <w:szCs w:val="24"/>
          <w:lang w:eastAsia="en-US"/>
          <w14:ligatures w14:val="none"/>
        </w:rPr>
      </w:pPr>
      <w:hyperlink w:anchor="_Toc49516016" w:history="1">
        <w:r w:rsidR="00870C2B" w:rsidRPr="000D11F7">
          <w:rPr>
            <w:rStyle w:val="Hyperlink"/>
            <w:noProof/>
          </w:rPr>
          <w:t>Document Revision History</w:t>
        </w:r>
        <w:r w:rsidR="00870C2B">
          <w:rPr>
            <w:noProof/>
            <w:webHidden/>
          </w:rPr>
          <w:tab/>
        </w:r>
        <w:r w:rsidR="00870C2B">
          <w:rPr>
            <w:noProof/>
            <w:webHidden/>
          </w:rPr>
          <w:fldChar w:fldCharType="begin"/>
        </w:r>
        <w:r w:rsidR="00870C2B">
          <w:rPr>
            <w:noProof/>
            <w:webHidden/>
          </w:rPr>
          <w:instrText xml:space="preserve"> PAGEREF _Toc49516016 \h </w:instrText>
        </w:r>
        <w:r w:rsidR="00870C2B">
          <w:rPr>
            <w:noProof/>
            <w:webHidden/>
          </w:rPr>
        </w:r>
        <w:r w:rsidR="00870C2B">
          <w:rPr>
            <w:noProof/>
            <w:webHidden/>
          </w:rPr>
          <w:fldChar w:fldCharType="separate"/>
        </w:r>
        <w:r w:rsidR="00870C2B">
          <w:rPr>
            <w:noProof/>
            <w:webHidden/>
          </w:rPr>
          <w:t>4</w:t>
        </w:r>
        <w:r w:rsidR="00870C2B">
          <w:rPr>
            <w:noProof/>
            <w:webHidden/>
          </w:rPr>
          <w:fldChar w:fldCharType="end"/>
        </w:r>
      </w:hyperlink>
    </w:p>
    <w:p w14:paraId="2B9103C3" w14:textId="77777777" w:rsidR="00870C2B" w:rsidRDefault="00CD1214">
      <w:pPr>
        <w:pStyle w:val="TOC1"/>
        <w:tabs>
          <w:tab w:val="right" w:leader="dot" w:pos="9350"/>
        </w:tabs>
        <w:rPr>
          <w:rFonts w:eastAsiaTheme="minorEastAsia" w:cstheme="minorBidi"/>
          <w:b w:val="0"/>
          <w:bCs w:val="0"/>
          <w:caps w:val="0"/>
          <w:noProof/>
          <w:kern w:val="0"/>
          <w:sz w:val="24"/>
          <w:szCs w:val="24"/>
          <w:lang w:eastAsia="en-US"/>
          <w14:ligatures w14:val="none"/>
        </w:rPr>
      </w:pPr>
      <w:hyperlink w:anchor="_Toc49516017" w:history="1">
        <w:r w:rsidR="00870C2B" w:rsidRPr="000D11F7">
          <w:rPr>
            <w:rStyle w:val="Hyperlink"/>
            <w:noProof/>
          </w:rPr>
          <w:t>Contacts</w:t>
        </w:r>
        <w:r w:rsidR="00870C2B">
          <w:rPr>
            <w:noProof/>
            <w:webHidden/>
          </w:rPr>
          <w:tab/>
        </w:r>
        <w:r w:rsidR="00870C2B">
          <w:rPr>
            <w:noProof/>
            <w:webHidden/>
          </w:rPr>
          <w:fldChar w:fldCharType="begin"/>
        </w:r>
        <w:r w:rsidR="00870C2B">
          <w:rPr>
            <w:noProof/>
            <w:webHidden/>
          </w:rPr>
          <w:instrText xml:space="preserve"> PAGEREF _Toc49516017 \h </w:instrText>
        </w:r>
        <w:r w:rsidR="00870C2B">
          <w:rPr>
            <w:noProof/>
            <w:webHidden/>
          </w:rPr>
        </w:r>
        <w:r w:rsidR="00870C2B">
          <w:rPr>
            <w:noProof/>
            <w:webHidden/>
          </w:rPr>
          <w:fldChar w:fldCharType="separate"/>
        </w:r>
        <w:r w:rsidR="00870C2B">
          <w:rPr>
            <w:noProof/>
            <w:webHidden/>
          </w:rPr>
          <w:t>4</w:t>
        </w:r>
        <w:r w:rsidR="00870C2B">
          <w:rPr>
            <w:noProof/>
            <w:webHidden/>
          </w:rPr>
          <w:fldChar w:fldCharType="end"/>
        </w:r>
      </w:hyperlink>
    </w:p>
    <w:p w14:paraId="754A0D3E" w14:textId="77777777" w:rsidR="00870C2B" w:rsidRDefault="00CD1214">
      <w:pPr>
        <w:pStyle w:val="TOC1"/>
        <w:tabs>
          <w:tab w:val="right" w:leader="dot" w:pos="9350"/>
        </w:tabs>
        <w:rPr>
          <w:rFonts w:eastAsiaTheme="minorEastAsia" w:cstheme="minorBidi"/>
          <w:b w:val="0"/>
          <w:bCs w:val="0"/>
          <w:caps w:val="0"/>
          <w:noProof/>
          <w:kern w:val="0"/>
          <w:sz w:val="24"/>
          <w:szCs w:val="24"/>
          <w:lang w:eastAsia="en-US"/>
          <w14:ligatures w14:val="none"/>
        </w:rPr>
      </w:pPr>
      <w:hyperlink w:anchor="_Toc49516018" w:history="1">
        <w:r w:rsidR="00870C2B" w:rsidRPr="000D11F7">
          <w:rPr>
            <w:rStyle w:val="Hyperlink"/>
            <w:noProof/>
          </w:rPr>
          <w:t>Executive Summary</w:t>
        </w:r>
        <w:r w:rsidR="00870C2B">
          <w:rPr>
            <w:noProof/>
            <w:webHidden/>
          </w:rPr>
          <w:tab/>
        </w:r>
        <w:r w:rsidR="00870C2B">
          <w:rPr>
            <w:noProof/>
            <w:webHidden/>
          </w:rPr>
          <w:fldChar w:fldCharType="begin"/>
        </w:r>
        <w:r w:rsidR="00870C2B">
          <w:rPr>
            <w:noProof/>
            <w:webHidden/>
          </w:rPr>
          <w:instrText xml:space="preserve"> PAGEREF _Toc49516018 \h </w:instrText>
        </w:r>
        <w:r w:rsidR="00870C2B">
          <w:rPr>
            <w:noProof/>
            <w:webHidden/>
          </w:rPr>
        </w:r>
        <w:r w:rsidR="00870C2B">
          <w:rPr>
            <w:noProof/>
            <w:webHidden/>
          </w:rPr>
          <w:fldChar w:fldCharType="separate"/>
        </w:r>
        <w:r w:rsidR="00870C2B">
          <w:rPr>
            <w:noProof/>
            <w:webHidden/>
          </w:rPr>
          <w:t>5</w:t>
        </w:r>
        <w:r w:rsidR="00870C2B">
          <w:rPr>
            <w:noProof/>
            <w:webHidden/>
          </w:rPr>
          <w:fldChar w:fldCharType="end"/>
        </w:r>
      </w:hyperlink>
    </w:p>
    <w:p w14:paraId="34EAEAF7" w14:textId="77777777" w:rsidR="00870C2B" w:rsidRDefault="00CD1214">
      <w:pPr>
        <w:pStyle w:val="TOC1"/>
        <w:tabs>
          <w:tab w:val="left" w:pos="440"/>
          <w:tab w:val="right" w:leader="dot" w:pos="9350"/>
        </w:tabs>
        <w:rPr>
          <w:rFonts w:eastAsiaTheme="minorEastAsia" w:cstheme="minorBidi"/>
          <w:b w:val="0"/>
          <w:bCs w:val="0"/>
          <w:caps w:val="0"/>
          <w:noProof/>
          <w:kern w:val="0"/>
          <w:sz w:val="24"/>
          <w:szCs w:val="24"/>
          <w:lang w:eastAsia="en-US"/>
          <w14:ligatures w14:val="none"/>
        </w:rPr>
      </w:pPr>
      <w:hyperlink w:anchor="_Toc49516019" w:history="1">
        <w:r w:rsidR="00870C2B" w:rsidRPr="000D11F7">
          <w:rPr>
            <w:rStyle w:val="Hyperlink"/>
            <w:noProof/>
          </w:rPr>
          <w:t>1</w:t>
        </w:r>
        <w:r w:rsidR="00870C2B">
          <w:rPr>
            <w:rFonts w:eastAsiaTheme="minorEastAsia" w:cstheme="minorBidi"/>
            <w:b w:val="0"/>
            <w:bCs w:val="0"/>
            <w:caps w:val="0"/>
            <w:noProof/>
            <w:kern w:val="0"/>
            <w:sz w:val="24"/>
            <w:szCs w:val="24"/>
            <w:lang w:eastAsia="en-US"/>
            <w14:ligatures w14:val="none"/>
          </w:rPr>
          <w:tab/>
        </w:r>
        <w:r w:rsidR="00870C2B" w:rsidRPr="000D11F7">
          <w:rPr>
            <w:rStyle w:val="Hyperlink"/>
            <w:noProof/>
          </w:rPr>
          <w:t>Introduction</w:t>
        </w:r>
        <w:r w:rsidR="00870C2B">
          <w:rPr>
            <w:noProof/>
            <w:webHidden/>
          </w:rPr>
          <w:tab/>
        </w:r>
        <w:r w:rsidR="00870C2B">
          <w:rPr>
            <w:noProof/>
            <w:webHidden/>
          </w:rPr>
          <w:fldChar w:fldCharType="begin"/>
        </w:r>
        <w:r w:rsidR="00870C2B">
          <w:rPr>
            <w:noProof/>
            <w:webHidden/>
          </w:rPr>
          <w:instrText xml:space="preserve"> PAGEREF _Toc49516019 \h </w:instrText>
        </w:r>
        <w:r w:rsidR="00870C2B">
          <w:rPr>
            <w:noProof/>
            <w:webHidden/>
          </w:rPr>
        </w:r>
        <w:r w:rsidR="00870C2B">
          <w:rPr>
            <w:noProof/>
            <w:webHidden/>
          </w:rPr>
          <w:fldChar w:fldCharType="separate"/>
        </w:r>
        <w:r w:rsidR="00870C2B">
          <w:rPr>
            <w:noProof/>
            <w:webHidden/>
          </w:rPr>
          <w:t>6</w:t>
        </w:r>
        <w:r w:rsidR="00870C2B">
          <w:rPr>
            <w:noProof/>
            <w:webHidden/>
          </w:rPr>
          <w:fldChar w:fldCharType="end"/>
        </w:r>
      </w:hyperlink>
    </w:p>
    <w:p w14:paraId="3344C319" w14:textId="77777777" w:rsidR="00870C2B" w:rsidRDefault="00CD1214">
      <w:pPr>
        <w:pStyle w:val="TOC2"/>
        <w:tabs>
          <w:tab w:val="left" w:pos="880"/>
          <w:tab w:val="right" w:leader="dot" w:pos="9350"/>
        </w:tabs>
        <w:rPr>
          <w:rFonts w:eastAsiaTheme="minorEastAsia" w:cstheme="minorBidi"/>
          <w:smallCaps w:val="0"/>
          <w:noProof/>
          <w:kern w:val="0"/>
          <w:sz w:val="24"/>
          <w:szCs w:val="24"/>
          <w:lang w:eastAsia="en-US"/>
          <w14:ligatures w14:val="none"/>
        </w:rPr>
      </w:pPr>
      <w:hyperlink w:anchor="_Toc49516020" w:history="1">
        <w:r w:rsidR="00870C2B" w:rsidRPr="000D11F7">
          <w:rPr>
            <w:rStyle w:val="Hyperlink"/>
            <w:noProof/>
          </w:rPr>
          <w:t>1.1</w:t>
        </w:r>
        <w:r w:rsidR="00870C2B">
          <w:rPr>
            <w:rFonts w:eastAsiaTheme="minorEastAsia" w:cstheme="minorBidi"/>
            <w:smallCaps w:val="0"/>
            <w:noProof/>
            <w:kern w:val="0"/>
            <w:sz w:val="24"/>
            <w:szCs w:val="24"/>
            <w:lang w:eastAsia="en-US"/>
            <w14:ligatures w14:val="none"/>
          </w:rPr>
          <w:tab/>
        </w:r>
        <w:r w:rsidR="00870C2B" w:rsidRPr="000D11F7">
          <w:rPr>
            <w:rStyle w:val="Hyperlink"/>
            <w:noProof/>
          </w:rPr>
          <w:t>Objective</w:t>
        </w:r>
        <w:r w:rsidR="00870C2B">
          <w:rPr>
            <w:noProof/>
            <w:webHidden/>
          </w:rPr>
          <w:tab/>
        </w:r>
        <w:r w:rsidR="00870C2B">
          <w:rPr>
            <w:noProof/>
            <w:webHidden/>
          </w:rPr>
          <w:fldChar w:fldCharType="begin"/>
        </w:r>
        <w:r w:rsidR="00870C2B">
          <w:rPr>
            <w:noProof/>
            <w:webHidden/>
          </w:rPr>
          <w:instrText xml:space="preserve"> PAGEREF _Toc49516020 \h </w:instrText>
        </w:r>
        <w:r w:rsidR="00870C2B">
          <w:rPr>
            <w:noProof/>
            <w:webHidden/>
          </w:rPr>
        </w:r>
        <w:r w:rsidR="00870C2B">
          <w:rPr>
            <w:noProof/>
            <w:webHidden/>
          </w:rPr>
          <w:fldChar w:fldCharType="separate"/>
        </w:r>
        <w:r w:rsidR="00870C2B">
          <w:rPr>
            <w:noProof/>
            <w:webHidden/>
          </w:rPr>
          <w:t>6</w:t>
        </w:r>
        <w:r w:rsidR="00870C2B">
          <w:rPr>
            <w:noProof/>
            <w:webHidden/>
          </w:rPr>
          <w:fldChar w:fldCharType="end"/>
        </w:r>
      </w:hyperlink>
    </w:p>
    <w:p w14:paraId="6FFD66DA" w14:textId="77777777" w:rsidR="00870C2B" w:rsidRDefault="00CD1214">
      <w:pPr>
        <w:pStyle w:val="TOC2"/>
        <w:tabs>
          <w:tab w:val="left" w:pos="880"/>
          <w:tab w:val="right" w:leader="dot" w:pos="9350"/>
        </w:tabs>
        <w:rPr>
          <w:rFonts w:eastAsiaTheme="minorEastAsia" w:cstheme="minorBidi"/>
          <w:smallCaps w:val="0"/>
          <w:noProof/>
          <w:kern w:val="0"/>
          <w:sz w:val="24"/>
          <w:szCs w:val="24"/>
          <w:lang w:eastAsia="en-US"/>
          <w14:ligatures w14:val="none"/>
        </w:rPr>
      </w:pPr>
      <w:hyperlink w:anchor="_Toc49516021" w:history="1">
        <w:r w:rsidR="00870C2B" w:rsidRPr="000D11F7">
          <w:rPr>
            <w:rStyle w:val="Hyperlink"/>
            <w:noProof/>
          </w:rPr>
          <w:t>1.2</w:t>
        </w:r>
        <w:r w:rsidR="00870C2B">
          <w:rPr>
            <w:rFonts w:eastAsiaTheme="minorEastAsia" w:cstheme="minorBidi"/>
            <w:smallCaps w:val="0"/>
            <w:noProof/>
            <w:kern w:val="0"/>
            <w:sz w:val="24"/>
            <w:szCs w:val="24"/>
            <w:lang w:eastAsia="en-US"/>
            <w14:ligatures w14:val="none"/>
          </w:rPr>
          <w:tab/>
        </w:r>
        <w:r w:rsidR="00870C2B" w:rsidRPr="000D11F7">
          <w:rPr>
            <w:rStyle w:val="Hyperlink"/>
            <w:noProof/>
          </w:rPr>
          <w:t>Scope</w:t>
        </w:r>
        <w:r w:rsidR="00870C2B">
          <w:rPr>
            <w:noProof/>
            <w:webHidden/>
          </w:rPr>
          <w:tab/>
        </w:r>
        <w:r w:rsidR="00870C2B">
          <w:rPr>
            <w:noProof/>
            <w:webHidden/>
          </w:rPr>
          <w:fldChar w:fldCharType="begin"/>
        </w:r>
        <w:r w:rsidR="00870C2B">
          <w:rPr>
            <w:noProof/>
            <w:webHidden/>
          </w:rPr>
          <w:instrText xml:space="preserve"> PAGEREF _Toc49516021 \h </w:instrText>
        </w:r>
        <w:r w:rsidR="00870C2B">
          <w:rPr>
            <w:noProof/>
            <w:webHidden/>
          </w:rPr>
        </w:r>
        <w:r w:rsidR="00870C2B">
          <w:rPr>
            <w:noProof/>
            <w:webHidden/>
          </w:rPr>
          <w:fldChar w:fldCharType="separate"/>
        </w:r>
        <w:r w:rsidR="00870C2B">
          <w:rPr>
            <w:noProof/>
            <w:webHidden/>
          </w:rPr>
          <w:t>6</w:t>
        </w:r>
        <w:r w:rsidR="00870C2B">
          <w:rPr>
            <w:noProof/>
            <w:webHidden/>
          </w:rPr>
          <w:fldChar w:fldCharType="end"/>
        </w:r>
      </w:hyperlink>
    </w:p>
    <w:p w14:paraId="675FB20D" w14:textId="77777777" w:rsidR="00870C2B" w:rsidRDefault="00CD1214">
      <w:pPr>
        <w:pStyle w:val="TOC1"/>
        <w:tabs>
          <w:tab w:val="left" w:pos="440"/>
          <w:tab w:val="right" w:leader="dot" w:pos="9350"/>
        </w:tabs>
        <w:rPr>
          <w:rFonts w:eastAsiaTheme="minorEastAsia" w:cstheme="minorBidi"/>
          <w:b w:val="0"/>
          <w:bCs w:val="0"/>
          <w:caps w:val="0"/>
          <w:noProof/>
          <w:kern w:val="0"/>
          <w:sz w:val="24"/>
          <w:szCs w:val="24"/>
          <w:lang w:eastAsia="en-US"/>
          <w14:ligatures w14:val="none"/>
        </w:rPr>
      </w:pPr>
      <w:hyperlink w:anchor="_Toc49516022" w:history="1">
        <w:r w:rsidR="00870C2B" w:rsidRPr="000D11F7">
          <w:rPr>
            <w:rStyle w:val="Hyperlink"/>
            <w:noProof/>
          </w:rPr>
          <w:t>2</w:t>
        </w:r>
        <w:r w:rsidR="00870C2B">
          <w:rPr>
            <w:rFonts w:eastAsiaTheme="minorEastAsia" w:cstheme="minorBidi"/>
            <w:b w:val="0"/>
            <w:bCs w:val="0"/>
            <w:caps w:val="0"/>
            <w:noProof/>
            <w:kern w:val="0"/>
            <w:sz w:val="24"/>
            <w:szCs w:val="24"/>
            <w:lang w:eastAsia="en-US"/>
            <w14:ligatures w14:val="none"/>
          </w:rPr>
          <w:tab/>
        </w:r>
        <w:r w:rsidR="00870C2B" w:rsidRPr="000D11F7">
          <w:rPr>
            <w:rStyle w:val="Hyperlink"/>
            <w:noProof/>
          </w:rPr>
          <w:t>Methodology</w:t>
        </w:r>
        <w:r w:rsidR="00870C2B">
          <w:rPr>
            <w:noProof/>
            <w:webHidden/>
          </w:rPr>
          <w:tab/>
        </w:r>
        <w:r w:rsidR="00870C2B">
          <w:rPr>
            <w:noProof/>
            <w:webHidden/>
          </w:rPr>
          <w:fldChar w:fldCharType="begin"/>
        </w:r>
        <w:r w:rsidR="00870C2B">
          <w:rPr>
            <w:noProof/>
            <w:webHidden/>
          </w:rPr>
          <w:instrText xml:space="preserve"> PAGEREF _Toc49516022 \h </w:instrText>
        </w:r>
        <w:r w:rsidR="00870C2B">
          <w:rPr>
            <w:noProof/>
            <w:webHidden/>
          </w:rPr>
        </w:r>
        <w:r w:rsidR="00870C2B">
          <w:rPr>
            <w:noProof/>
            <w:webHidden/>
          </w:rPr>
          <w:fldChar w:fldCharType="separate"/>
        </w:r>
        <w:r w:rsidR="00870C2B">
          <w:rPr>
            <w:noProof/>
            <w:webHidden/>
          </w:rPr>
          <w:t>7</w:t>
        </w:r>
        <w:r w:rsidR="00870C2B">
          <w:rPr>
            <w:noProof/>
            <w:webHidden/>
          </w:rPr>
          <w:fldChar w:fldCharType="end"/>
        </w:r>
      </w:hyperlink>
    </w:p>
    <w:p w14:paraId="5D3E9C79" w14:textId="77777777" w:rsidR="00870C2B" w:rsidRDefault="00CD1214">
      <w:pPr>
        <w:pStyle w:val="TOC2"/>
        <w:tabs>
          <w:tab w:val="left" w:pos="880"/>
          <w:tab w:val="right" w:leader="dot" w:pos="9350"/>
        </w:tabs>
        <w:rPr>
          <w:rFonts w:eastAsiaTheme="minorEastAsia" w:cstheme="minorBidi"/>
          <w:smallCaps w:val="0"/>
          <w:noProof/>
          <w:kern w:val="0"/>
          <w:sz w:val="24"/>
          <w:szCs w:val="24"/>
          <w:lang w:eastAsia="en-US"/>
          <w14:ligatures w14:val="none"/>
        </w:rPr>
      </w:pPr>
      <w:hyperlink w:anchor="_Toc49516023" w:history="1">
        <w:r w:rsidR="00870C2B" w:rsidRPr="000D11F7">
          <w:rPr>
            <w:rStyle w:val="Hyperlink"/>
            <w:noProof/>
          </w:rPr>
          <w:t>2.1</w:t>
        </w:r>
        <w:r w:rsidR="00870C2B">
          <w:rPr>
            <w:rFonts w:eastAsiaTheme="minorEastAsia" w:cstheme="minorBidi"/>
            <w:smallCaps w:val="0"/>
            <w:noProof/>
            <w:kern w:val="0"/>
            <w:sz w:val="24"/>
            <w:szCs w:val="24"/>
            <w:lang w:eastAsia="en-US"/>
            <w14:ligatures w14:val="none"/>
          </w:rPr>
          <w:tab/>
        </w:r>
        <w:r w:rsidR="00870C2B" w:rsidRPr="000D11F7">
          <w:rPr>
            <w:rStyle w:val="Hyperlink"/>
            <w:noProof/>
          </w:rPr>
          <w:t>Assessment Type</w:t>
        </w:r>
        <w:r w:rsidR="00870C2B">
          <w:rPr>
            <w:noProof/>
            <w:webHidden/>
          </w:rPr>
          <w:tab/>
        </w:r>
        <w:r w:rsidR="00870C2B">
          <w:rPr>
            <w:noProof/>
            <w:webHidden/>
          </w:rPr>
          <w:fldChar w:fldCharType="begin"/>
        </w:r>
        <w:r w:rsidR="00870C2B">
          <w:rPr>
            <w:noProof/>
            <w:webHidden/>
          </w:rPr>
          <w:instrText xml:space="preserve"> PAGEREF _Toc49516023 \h </w:instrText>
        </w:r>
        <w:r w:rsidR="00870C2B">
          <w:rPr>
            <w:noProof/>
            <w:webHidden/>
          </w:rPr>
        </w:r>
        <w:r w:rsidR="00870C2B">
          <w:rPr>
            <w:noProof/>
            <w:webHidden/>
          </w:rPr>
          <w:fldChar w:fldCharType="separate"/>
        </w:r>
        <w:r w:rsidR="00870C2B">
          <w:rPr>
            <w:noProof/>
            <w:webHidden/>
          </w:rPr>
          <w:t>7</w:t>
        </w:r>
        <w:r w:rsidR="00870C2B">
          <w:rPr>
            <w:noProof/>
            <w:webHidden/>
          </w:rPr>
          <w:fldChar w:fldCharType="end"/>
        </w:r>
      </w:hyperlink>
    </w:p>
    <w:p w14:paraId="4605C28C" w14:textId="77777777" w:rsidR="00870C2B" w:rsidRDefault="00CD1214">
      <w:pPr>
        <w:pStyle w:val="TOC2"/>
        <w:tabs>
          <w:tab w:val="left" w:pos="880"/>
          <w:tab w:val="right" w:leader="dot" w:pos="9350"/>
        </w:tabs>
        <w:rPr>
          <w:rFonts w:eastAsiaTheme="minorEastAsia" w:cstheme="minorBidi"/>
          <w:smallCaps w:val="0"/>
          <w:noProof/>
          <w:kern w:val="0"/>
          <w:sz w:val="24"/>
          <w:szCs w:val="24"/>
          <w:lang w:eastAsia="en-US"/>
          <w14:ligatures w14:val="none"/>
        </w:rPr>
      </w:pPr>
      <w:hyperlink w:anchor="_Toc49516024" w:history="1">
        <w:r w:rsidR="00870C2B" w:rsidRPr="000D11F7">
          <w:rPr>
            <w:rStyle w:val="Hyperlink"/>
            <w:noProof/>
          </w:rPr>
          <w:t>2.2</w:t>
        </w:r>
        <w:r w:rsidR="00870C2B">
          <w:rPr>
            <w:rFonts w:eastAsiaTheme="minorEastAsia" w:cstheme="minorBidi"/>
            <w:smallCaps w:val="0"/>
            <w:noProof/>
            <w:kern w:val="0"/>
            <w:sz w:val="24"/>
            <w:szCs w:val="24"/>
            <w:lang w:eastAsia="en-US"/>
            <w14:ligatures w14:val="none"/>
          </w:rPr>
          <w:tab/>
        </w:r>
        <w:r w:rsidR="00870C2B" w:rsidRPr="000D11F7">
          <w:rPr>
            <w:rStyle w:val="Hyperlink"/>
            <w:noProof/>
          </w:rPr>
          <w:t>Risk Assessment Methodology</w:t>
        </w:r>
        <w:r w:rsidR="00870C2B">
          <w:rPr>
            <w:noProof/>
            <w:webHidden/>
          </w:rPr>
          <w:tab/>
        </w:r>
        <w:r w:rsidR="00870C2B">
          <w:rPr>
            <w:noProof/>
            <w:webHidden/>
          </w:rPr>
          <w:fldChar w:fldCharType="begin"/>
        </w:r>
        <w:r w:rsidR="00870C2B">
          <w:rPr>
            <w:noProof/>
            <w:webHidden/>
          </w:rPr>
          <w:instrText xml:space="preserve"> PAGEREF _Toc49516024 \h </w:instrText>
        </w:r>
        <w:r w:rsidR="00870C2B">
          <w:rPr>
            <w:noProof/>
            <w:webHidden/>
          </w:rPr>
        </w:r>
        <w:r w:rsidR="00870C2B">
          <w:rPr>
            <w:noProof/>
            <w:webHidden/>
          </w:rPr>
          <w:fldChar w:fldCharType="separate"/>
        </w:r>
        <w:r w:rsidR="00870C2B">
          <w:rPr>
            <w:noProof/>
            <w:webHidden/>
          </w:rPr>
          <w:t>7</w:t>
        </w:r>
        <w:r w:rsidR="00870C2B">
          <w:rPr>
            <w:noProof/>
            <w:webHidden/>
          </w:rPr>
          <w:fldChar w:fldCharType="end"/>
        </w:r>
      </w:hyperlink>
    </w:p>
    <w:p w14:paraId="6605409C" w14:textId="77777777" w:rsidR="00870C2B" w:rsidRDefault="00CD1214">
      <w:pPr>
        <w:pStyle w:val="TOC1"/>
        <w:tabs>
          <w:tab w:val="left" w:pos="440"/>
          <w:tab w:val="right" w:leader="dot" w:pos="9350"/>
        </w:tabs>
        <w:rPr>
          <w:rFonts w:eastAsiaTheme="minorEastAsia" w:cstheme="minorBidi"/>
          <w:b w:val="0"/>
          <w:bCs w:val="0"/>
          <w:caps w:val="0"/>
          <w:noProof/>
          <w:kern w:val="0"/>
          <w:sz w:val="24"/>
          <w:szCs w:val="24"/>
          <w:lang w:eastAsia="en-US"/>
          <w14:ligatures w14:val="none"/>
        </w:rPr>
      </w:pPr>
      <w:hyperlink w:anchor="_Toc49516025" w:history="1">
        <w:r w:rsidR="00870C2B" w:rsidRPr="000D11F7">
          <w:rPr>
            <w:rStyle w:val="Hyperlink"/>
            <w:noProof/>
          </w:rPr>
          <w:t>3</w:t>
        </w:r>
        <w:r w:rsidR="00870C2B">
          <w:rPr>
            <w:rFonts w:eastAsiaTheme="minorEastAsia" w:cstheme="minorBidi"/>
            <w:b w:val="0"/>
            <w:bCs w:val="0"/>
            <w:caps w:val="0"/>
            <w:noProof/>
            <w:kern w:val="0"/>
            <w:sz w:val="24"/>
            <w:szCs w:val="24"/>
            <w:lang w:eastAsia="en-US"/>
            <w14:ligatures w14:val="none"/>
          </w:rPr>
          <w:tab/>
        </w:r>
        <w:r w:rsidR="00870C2B" w:rsidRPr="000D11F7">
          <w:rPr>
            <w:rStyle w:val="Hyperlink"/>
            <w:noProof/>
          </w:rPr>
          <w:t>Findings</w:t>
        </w:r>
        <w:r w:rsidR="00870C2B">
          <w:rPr>
            <w:noProof/>
            <w:webHidden/>
          </w:rPr>
          <w:tab/>
        </w:r>
        <w:r w:rsidR="00870C2B">
          <w:rPr>
            <w:noProof/>
            <w:webHidden/>
          </w:rPr>
          <w:fldChar w:fldCharType="begin"/>
        </w:r>
        <w:r w:rsidR="00870C2B">
          <w:rPr>
            <w:noProof/>
            <w:webHidden/>
          </w:rPr>
          <w:instrText xml:space="preserve"> PAGEREF _Toc49516025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728C9302" w14:textId="77777777" w:rsidR="00870C2B" w:rsidRDefault="00CD1214">
      <w:pPr>
        <w:pStyle w:val="TOC2"/>
        <w:tabs>
          <w:tab w:val="left" w:pos="880"/>
          <w:tab w:val="right" w:leader="dot" w:pos="9350"/>
        </w:tabs>
        <w:rPr>
          <w:rFonts w:eastAsiaTheme="minorEastAsia" w:cstheme="minorBidi"/>
          <w:smallCaps w:val="0"/>
          <w:noProof/>
          <w:kern w:val="0"/>
          <w:sz w:val="24"/>
          <w:szCs w:val="24"/>
          <w:lang w:eastAsia="en-US"/>
          <w14:ligatures w14:val="none"/>
        </w:rPr>
      </w:pPr>
      <w:hyperlink w:anchor="_Toc49516026" w:history="1">
        <w:r w:rsidR="00870C2B" w:rsidRPr="000D11F7">
          <w:rPr>
            <w:rStyle w:val="Hyperlink"/>
            <w:noProof/>
          </w:rPr>
          <w:t>3.1</w:t>
        </w:r>
        <w:r w:rsidR="00870C2B">
          <w:rPr>
            <w:rFonts w:eastAsiaTheme="minorEastAsia" w:cstheme="minorBidi"/>
            <w:smallCaps w:val="0"/>
            <w:noProof/>
            <w:kern w:val="0"/>
            <w:sz w:val="24"/>
            <w:szCs w:val="24"/>
            <w:lang w:eastAsia="en-US"/>
            <w14:ligatures w14:val="none"/>
          </w:rPr>
          <w:tab/>
        </w:r>
        <w:r w:rsidR="00870C2B" w:rsidRPr="000D11F7">
          <w:rPr>
            <w:rStyle w:val="Hyperlink"/>
            <w:noProof/>
          </w:rPr>
          <w:t>Summary of Findings</w:t>
        </w:r>
        <w:r w:rsidR="00870C2B">
          <w:rPr>
            <w:noProof/>
            <w:webHidden/>
          </w:rPr>
          <w:tab/>
        </w:r>
        <w:r w:rsidR="00870C2B">
          <w:rPr>
            <w:noProof/>
            <w:webHidden/>
          </w:rPr>
          <w:fldChar w:fldCharType="begin"/>
        </w:r>
        <w:r w:rsidR="00870C2B">
          <w:rPr>
            <w:noProof/>
            <w:webHidden/>
          </w:rPr>
          <w:instrText xml:space="preserve"> PAGEREF _Toc49516026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15F0BAFA" w14:textId="77777777" w:rsidR="00870C2B" w:rsidRDefault="00CD1214">
      <w:pPr>
        <w:pStyle w:val="TOC2"/>
        <w:tabs>
          <w:tab w:val="left" w:pos="880"/>
          <w:tab w:val="right" w:leader="dot" w:pos="9350"/>
        </w:tabs>
        <w:rPr>
          <w:rFonts w:eastAsiaTheme="minorEastAsia" w:cstheme="minorBidi"/>
          <w:smallCaps w:val="0"/>
          <w:noProof/>
          <w:kern w:val="0"/>
          <w:sz w:val="24"/>
          <w:szCs w:val="24"/>
          <w:lang w:eastAsia="en-US"/>
          <w14:ligatures w14:val="none"/>
        </w:rPr>
      </w:pPr>
      <w:hyperlink w:anchor="_Toc49516027" w:history="1">
        <w:r w:rsidR="00870C2B" w:rsidRPr="000D11F7">
          <w:rPr>
            <w:rStyle w:val="Hyperlink"/>
            <w:noProof/>
          </w:rPr>
          <w:t>3.2</w:t>
        </w:r>
        <w:r w:rsidR="00870C2B">
          <w:rPr>
            <w:rFonts w:eastAsiaTheme="minorEastAsia" w:cstheme="minorBidi"/>
            <w:smallCaps w:val="0"/>
            <w:noProof/>
            <w:kern w:val="0"/>
            <w:sz w:val="24"/>
            <w:szCs w:val="24"/>
            <w:lang w:eastAsia="en-US"/>
            <w14:ligatures w14:val="none"/>
          </w:rPr>
          <w:tab/>
        </w:r>
        <w:r w:rsidR="00870C2B" w:rsidRPr="000D11F7">
          <w:rPr>
            <w:rStyle w:val="Hyperlink"/>
            <w:noProof/>
          </w:rPr>
          <w:t>Finding Details</w:t>
        </w:r>
        <w:r w:rsidR="00870C2B">
          <w:rPr>
            <w:noProof/>
            <w:webHidden/>
          </w:rPr>
          <w:tab/>
        </w:r>
        <w:r w:rsidR="00870C2B">
          <w:rPr>
            <w:noProof/>
            <w:webHidden/>
          </w:rPr>
          <w:fldChar w:fldCharType="begin"/>
        </w:r>
        <w:r w:rsidR="00870C2B">
          <w:rPr>
            <w:noProof/>
            <w:webHidden/>
          </w:rPr>
          <w:instrText xml:space="preserve"> PAGEREF _Toc49516027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4F41B70D" w14:textId="77777777" w:rsidR="00870C2B" w:rsidRDefault="00CD1214">
      <w:pPr>
        <w:pStyle w:val="TOC3"/>
        <w:tabs>
          <w:tab w:val="left" w:pos="1100"/>
          <w:tab w:val="right" w:leader="dot" w:pos="9350"/>
        </w:tabs>
        <w:rPr>
          <w:rFonts w:eastAsiaTheme="minorEastAsia" w:cstheme="minorBidi"/>
          <w:i w:val="0"/>
          <w:iCs w:val="0"/>
          <w:noProof/>
          <w:kern w:val="0"/>
          <w:sz w:val="24"/>
          <w:szCs w:val="24"/>
          <w:lang w:eastAsia="en-US"/>
          <w14:ligatures w14:val="none"/>
        </w:rPr>
      </w:pPr>
      <w:hyperlink w:anchor="_Toc49516028" w:history="1">
        <w:r w:rsidR="00870C2B" w:rsidRPr="000D11F7">
          <w:rPr>
            <w:rStyle w:val="Hyperlink"/>
            <w:noProof/>
          </w:rPr>
          <w:t>3.2.1</w:t>
        </w:r>
        <w:r w:rsidR="00870C2B">
          <w:rPr>
            <w:rFonts w:eastAsiaTheme="minorEastAsia" w:cstheme="minorBidi"/>
            <w:i w:val="0"/>
            <w:iCs w:val="0"/>
            <w:noProof/>
            <w:kern w:val="0"/>
            <w:sz w:val="24"/>
            <w:szCs w:val="24"/>
            <w:lang w:eastAsia="en-US"/>
            <w14:ligatures w14:val="none"/>
          </w:rPr>
          <w:tab/>
        </w:r>
        <w:r w:rsidR="00870C2B" w:rsidRPr="000D11F7">
          <w:rPr>
            <w:rStyle w:val="Hyperlink"/>
            <w:noProof/>
          </w:rPr>
          <w:t>Critical Priority Findings</w:t>
        </w:r>
        <w:r w:rsidR="00870C2B">
          <w:rPr>
            <w:noProof/>
            <w:webHidden/>
          </w:rPr>
          <w:tab/>
        </w:r>
        <w:r w:rsidR="00870C2B">
          <w:rPr>
            <w:noProof/>
            <w:webHidden/>
          </w:rPr>
          <w:fldChar w:fldCharType="begin"/>
        </w:r>
        <w:r w:rsidR="00870C2B">
          <w:rPr>
            <w:noProof/>
            <w:webHidden/>
          </w:rPr>
          <w:instrText xml:space="preserve"> PAGEREF _Toc49516028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27184A56" w14:textId="77777777" w:rsidR="00870C2B" w:rsidRDefault="00CD1214">
      <w:pPr>
        <w:pStyle w:val="TOC4"/>
        <w:tabs>
          <w:tab w:val="left" w:pos="1540"/>
          <w:tab w:val="right" w:leader="dot" w:pos="9350"/>
        </w:tabs>
        <w:rPr>
          <w:rFonts w:eastAsiaTheme="minorEastAsia" w:cstheme="minorBidi"/>
          <w:noProof/>
          <w:kern w:val="0"/>
          <w:sz w:val="24"/>
          <w:szCs w:val="24"/>
          <w:lang w:eastAsia="en-US"/>
          <w14:ligatures w14:val="none"/>
        </w:rPr>
      </w:pPr>
      <w:hyperlink w:anchor="_Toc49516029" w:history="1">
        <w:r w:rsidR="00870C2B" w:rsidRPr="000D11F7">
          <w:rPr>
            <w:rStyle w:val="Hyperlink"/>
            <w:noProof/>
          </w:rPr>
          <w:t>3.2.1.1</w:t>
        </w:r>
        <w:r w:rsidR="00870C2B">
          <w:rPr>
            <w:rFonts w:eastAsiaTheme="minorEastAsia" w:cstheme="minorBidi"/>
            <w:noProof/>
            <w:kern w:val="0"/>
            <w:sz w:val="24"/>
            <w:szCs w:val="24"/>
            <w:lang w:eastAsia="en-US"/>
            <w14:ligatures w14:val="none"/>
          </w:rPr>
          <w:tab/>
        </w:r>
        <w:r w:rsidR="00870C2B">
          <w:rPr>
            <w:noProof/>
            <w:webHidden/>
          </w:rPr>
          <w:tab/>
        </w:r>
        <w:r w:rsidR="00870C2B">
          <w:rPr>
            <w:noProof/>
            <w:webHidden/>
          </w:rPr>
          <w:fldChar w:fldCharType="begin"/>
        </w:r>
        <w:r w:rsidR="00870C2B">
          <w:rPr>
            <w:noProof/>
            <w:webHidden/>
          </w:rPr>
          <w:instrText xml:space="preserve"> PAGEREF _Toc49516029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69E88C32" w14:textId="77777777" w:rsidR="00870C2B" w:rsidRDefault="00CD1214">
      <w:pPr>
        <w:pStyle w:val="TOC3"/>
        <w:tabs>
          <w:tab w:val="left" w:pos="1100"/>
          <w:tab w:val="right" w:leader="dot" w:pos="9350"/>
        </w:tabs>
        <w:rPr>
          <w:rFonts w:eastAsiaTheme="minorEastAsia" w:cstheme="minorBidi"/>
          <w:i w:val="0"/>
          <w:iCs w:val="0"/>
          <w:noProof/>
          <w:kern w:val="0"/>
          <w:sz w:val="24"/>
          <w:szCs w:val="24"/>
          <w:lang w:eastAsia="en-US"/>
          <w14:ligatures w14:val="none"/>
        </w:rPr>
      </w:pPr>
      <w:hyperlink w:anchor="_Toc49516030" w:history="1">
        <w:r w:rsidR="00870C2B" w:rsidRPr="000D11F7">
          <w:rPr>
            <w:rStyle w:val="Hyperlink"/>
            <w:noProof/>
          </w:rPr>
          <w:t>3.2.2</w:t>
        </w:r>
        <w:r w:rsidR="00870C2B">
          <w:rPr>
            <w:rFonts w:eastAsiaTheme="minorEastAsia" w:cstheme="minorBidi"/>
            <w:i w:val="0"/>
            <w:iCs w:val="0"/>
            <w:noProof/>
            <w:kern w:val="0"/>
            <w:sz w:val="24"/>
            <w:szCs w:val="24"/>
            <w:lang w:eastAsia="en-US"/>
            <w14:ligatures w14:val="none"/>
          </w:rPr>
          <w:tab/>
        </w:r>
        <w:r w:rsidR="00870C2B" w:rsidRPr="000D11F7">
          <w:rPr>
            <w:rStyle w:val="Hyperlink"/>
            <w:noProof/>
          </w:rPr>
          <w:t>High Priority Findings</w:t>
        </w:r>
        <w:r w:rsidR="00870C2B">
          <w:rPr>
            <w:noProof/>
            <w:webHidden/>
          </w:rPr>
          <w:tab/>
        </w:r>
        <w:r w:rsidR="00870C2B">
          <w:rPr>
            <w:noProof/>
            <w:webHidden/>
          </w:rPr>
          <w:fldChar w:fldCharType="begin"/>
        </w:r>
        <w:r w:rsidR="00870C2B">
          <w:rPr>
            <w:noProof/>
            <w:webHidden/>
          </w:rPr>
          <w:instrText xml:space="preserve"> PAGEREF _Toc49516030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19575AE5" w14:textId="77777777" w:rsidR="00870C2B" w:rsidRDefault="00CD1214">
      <w:pPr>
        <w:pStyle w:val="TOC4"/>
        <w:tabs>
          <w:tab w:val="left" w:pos="1540"/>
          <w:tab w:val="right" w:leader="dot" w:pos="9350"/>
        </w:tabs>
        <w:rPr>
          <w:rFonts w:eastAsiaTheme="minorEastAsia" w:cstheme="minorBidi"/>
          <w:noProof/>
          <w:kern w:val="0"/>
          <w:sz w:val="24"/>
          <w:szCs w:val="24"/>
          <w:lang w:eastAsia="en-US"/>
          <w14:ligatures w14:val="none"/>
        </w:rPr>
      </w:pPr>
      <w:hyperlink w:anchor="_Toc49516031" w:history="1">
        <w:r w:rsidR="00870C2B" w:rsidRPr="000D11F7">
          <w:rPr>
            <w:rStyle w:val="Hyperlink"/>
            <w:noProof/>
          </w:rPr>
          <w:t>3.2.2.1</w:t>
        </w:r>
        <w:r w:rsidR="00870C2B">
          <w:rPr>
            <w:rFonts w:eastAsiaTheme="minorEastAsia" w:cstheme="minorBidi"/>
            <w:noProof/>
            <w:kern w:val="0"/>
            <w:sz w:val="24"/>
            <w:szCs w:val="24"/>
            <w:lang w:eastAsia="en-US"/>
            <w14:ligatures w14:val="none"/>
          </w:rPr>
          <w:tab/>
        </w:r>
        <w:r w:rsidR="00870C2B">
          <w:rPr>
            <w:noProof/>
            <w:webHidden/>
          </w:rPr>
          <w:tab/>
        </w:r>
        <w:r w:rsidR="00870C2B">
          <w:rPr>
            <w:noProof/>
            <w:webHidden/>
          </w:rPr>
          <w:fldChar w:fldCharType="begin"/>
        </w:r>
        <w:r w:rsidR="00870C2B">
          <w:rPr>
            <w:noProof/>
            <w:webHidden/>
          </w:rPr>
          <w:instrText xml:space="preserve"> PAGEREF _Toc49516031 \h </w:instrText>
        </w:r>
        <w:r w:rsidR="00870C2B">
          <w:rPr>
            <w:noProof/>
            <w:webHidden/>
          </w:rPr>
        </w:r>
        <w:r w:rsidR="00870C2B">
          <w:rPr>
            <w:noProof/>
            <w:webHidden/>
          </w:rPr>
          <w:fldChar w:fldCharType="separate"/>
        </w:r>
        <w:r w:rsidR="00870C2B">
          <w:rPr>
            <w:noProof/>
            <w:webHidden/>
          </w:rPr>
          <w:t>9</w:t>
        </w:r>
        <w:r w:rsidR="00870C2B">
          <w:rPr>
            <w:noProof/>
            <w:webHidden/>
          </w:rPr>
          <w:fldChar w:fldCharType="end"/>
        </w:r>
      </w:hyperlink>
    </w:p>
    <w:p w14:paraId="4746B8EA" w14:textId="77777777" w:rsidR="00870C2B" w:rsidRDefault="00CD1214">
      <w:pPr>
        <w:pStyle w:val="TOC3"/>
        <w:tabs>
          <w:tab w:val="left" w:pos="1100"/>
          <w:tab w:val="right" w:leader="dot" w:pos="9350"/>
        </w:tabs>
        <w:rPr>
          <w:rFonts w:eastAsiaTheme="minorEastAsia" w:cstheme="minorBidi"/>
          <w:i w:val="0"/>
          <w:iCs w:val="0"/>
          <w:noProof/>
          <w:kern w:val="0"/>
          <w:sz w:val="24"/>
          <w:szCs w:val="24"/>
          <w:lang w:eastAsia="en-US"/>
          <w14:ligatures w14:val="none"/>
        </w:rPr>
      </w:pPr>
      <w:hyperlink w:anchor="_Toc49516032" w:history="1">
        <w:r w:rsidR="00870C2B" w:rsidRPr="000D11F7">
          <w:rPr>
            <w:rStyle w:val="Hyperlink"/>
            <w:noProof/>
          </w:rPr>
          <w:t>3.2.3</w:t>
        </w:r>
        <w:r w:rsidR="00870C2B">
          <w:rPr>
            <w:rFonts w:eastAsiaTheme="minorEastAsia" w:cstheme="minorBidi"/>
            <w:i w:val="0"/>
            <w:iCs w:val="0"/>
            <w:noProof/>
            <w:kern w:val="0"/>
            <w:sz w:val="24"/>
            <w:szCs w:val="24"/>
            <w:lang w:eastAsia="en-US"/>
            <w14:ligatures w14:val="none"/>
          </w:rPr>
          <w:tab/>
        </w:r>
        <w:r w:rsidR="00870C2B" w:rsidRPr="000D11F7">
          <w:rPr>
            <w:rStyle w:val="Hyperlink"/>
            <w:noProof/>
          </w:rPr>
          <w:t>Medium Priority Findings</w:t>
        </w:r>
        <w:r w:rsidR="00870C2B">
          <w:rPr>
            <w:noProof/>
            <w:webHidden/>
          </w:rPr>
          <w:tab/>
        </w:r>
        <w:r w:rsidR="00870C2B">
          <w:rPr>
            <w:noProof/>
            <w:webHidden/>
          </w:rPr>
          <w:fldChar w:fldCharType="begin"/>
        </w:r>
        <w:r w:rsidR="00870C2B">
          <w:rPr>
            <w:noProof/>
            <w:webHidden/>
          </w:rPr>
          <w:instrText xml:space="preserve"> PAGEREF _Toc49516032 \h </w:instrText>
        </w:r>
        <w:r w:rsidR="00870C2B">
          <w:rPr>
            <w:noProof/>
            <w:webHidden/>
          </w:rPr>
        </w:r>
        <w:r w:rsidR="00870C2B">
          <w:rPr>
            <w:noProof/>
            <w:webHidden/>
          </w:rPr>
          <w:fldChar w:fldCharType="separate"/>
        </w:r>
        <w:r w:rsidR="00870C2B">
          <w:rPr>
            <w:noProof/>
            <w:webHidden/>
          </w:rPr>
          <w:t>10</w:t>
        </w:r>
        <w:r w:rsidR="00870C2B">
          <w:rPr>
            <w:noProof/>
            <w:webHidden/>
          </w:rPr>
          <w:fldChar w:fldCharType="end"/>
        </w:r>
      </w:hyperlink>
    </w:p>
    <w:p w14:paraId="7F30CBE9" w14:textId="77777777" w:rsidR="00870C2B" w:rsidRDefault="00CD1214">
      <w:pPr>
        <w:pStyle w:val="TOC4"/>
        <w:tabs>
          <w:tab w:val="left" w:pos="1540"/>
          <w:tab w:val="right" w:leader="dot" w:pos="9350"/>
        </w:tabs>
        <w:rPr>
          <w:rFonts w:eastAsiaTheme="minorEastAsia" w:cstheme="minorBidi"/>
          <w:noProof/>
          <w:kern w:val="0"/>
          <w:sz w:val="24"/>
          <w:szCs w:val="24"/>
          <w:lang w:eastAsia="en-US"/>
          <w14:ligatures w14:val="none"/>
        </w:rPr>
      </w:pPr>
      <w:hyperlink w:anchor="_Toc49516033" w:history="1">
        <w:r w:rsidR="00870C2B" w:rsidRPr="000D11F7">
          <w:rPr>
            <w:rStyle w:val="Hyperlink"/>
            <w:noProof/>
          </w:rPr>
          <w:t>3.2.3.1</w:t>
        </w:r>
        <w:r w:rsidR="00870C2B">
          <w:rPr>
            <w:rFonts w:eastAsiaTheme="minorEastAsia" w:cstheme="minorBidi"/>
            <w:noProof/>
            <w:kern w:val="0"/>
            <w:sz w:val="24"/>
            <w:szCs w:val="24"/>
            <w:lang w:eastAsia="en-US"/>
            <w14:ligatures w14:val="none"/>
          </w:rPr>
          <w:tab/>
        </w:r>
        <w:r w:rsidR="00870C2B">
          <w:rPr>
            <w:noProof/>
            <w:webHidden/>
          </w:rPr>
          <w:tab/>
        </w:r>
        <w:r w:rsidR="00870C2B">
          <w:rPr>
            <w:noProof/>
            <w:webHidden/>
          </w:rPr>
          <w:fldChar w:fldCharType="begin"/>
        </w:r>
        <w:r w:rsidR="00870C2B">
          <w:rPr>
            <w:noProof/>
            <w:webHidden/>
          </w:rPr>
          <w:instrText xml:space="preserve"> PAGEREF _Toc49516033 \h </w:instrText>
        </w:r>
        <w:r w:rsidR="00870C2B">
          <w:rPr>
            <w:noProof/>
            <w:webHidden/>
          </w:rPr>
        </w:r>
        <w:r w:rsidR="00870C2B">
          <w:rPr>
            <w:noProof/>
            <w:webHidden/>
          </w:rPr>
          <w:fldChar w:fldCharType="separate"/>
        </w:r>
        <w:r w:rsidR="00870C2B">
          <w:rPr>
            <w:noProof/>
            <w:webHidden/>
          </w:rPr>
          <w:t>10</w:t>
        </w:r>
        <w:r w:rsidR="00870C2B">
          <w:rPr>
            <w:noProof/>
            <w:webHidden/>
          </w:rPr>
          <w:fldChar w:fldCharType="end"/>
        </w:r>
      </w:hyperlink>
    </w:p>
    <w:p w14:paraId="0E0BA0DC" w14:textId="77777777" w:rsidR="00870C2B" w:rsidRDefault="00CD1214">
      <w:pPr>
        <w:pStyle w:val="TOC3"/>
        <w:tabs>
          <w:tab w:val="left" w:pos="1100"/>
          <w:tab w:val="right" w:leader="dot" w:pos="9350"/>
        </w:tabs>
        <w:rPr>
          <w:rFonts w:eastAsiaTheme="minorEastAsia" w:cstheme="minorBidi"/>
          <w:i w:val="0"/>
          <w:iCs w:val="0"/>
          <w:noProof/>
          <w:kern w:val="0"/>
          <w:sz w:val="24"/>
          <w:szCs w:val="24"/>
          <w:lang w:eastAsia="en-US"/>
          <w14:ligatures w14:val="none"/>
        </w:rPr>
      </w:pPr>
      <w:hyperlink w:anchor="_Toc49516034" w:history="1">
        <w:r w:rsidR="00870C2B" w:rsidRPr="000D11F7">
          <w:rPr>
            <w:rStyle w:val="Hyperlink"/>
            <w:noProof/>
          </w:rPr>
          <w:t>3.2.4</w:t>
        </w:r>
        <w:r w:rsidR="00870C2B">
          <w:rPr>
            <w:rFonts w:eastAsiaTheme="minorEastAsia" w:cstheme="minorBidi"/>
            <w:i w:val="0"/>
            <w:iCs w:val="0"/>
            <w:noProof/>
            <w:kern w:val="0"/>
            <w:sz w:val="24"/>
            <w:szCs w:val="24"/>
            <w:lang w:eastAsia="en-US"/>
            <w14:ligatures w14:val="none"/>
          </w:rPr>
          <w:tab/>
        </w:r>
        <w:r w:rsidR="00870C2B" w:rsidRPr="000D11F7">
          <w:rPr>
            <w:rStyle w:val="Hyperlink"/>
            <w:noProof/>
          </w:rPr>
          <w:t>Low Priority Findings</w:t>
        </w:r>
        <w:r w:rsidR="00870C2B">
          <w:rPr>
            <w:noProof/>
            <w:webHidden/>
          </w:rPr>
          <w:tab/>
        </w:r>
        <w:r w:rsidR="00870C2B">
          <w:rPr>
            <w:noProof/>
            <w:webHidden/>
          </w:rPr>
          <w:fldChar w:fldCharType="begin"/>
        </w:r>
        <w:r w:rsidR="00870C2B">
          <w:rPr>
            <w:noProof/>
            <w:webHidden/>
          </w:rPr>
          <w:instrText xml:space="preserve"> PAGEREF _Toc49516034 \h </w:instrText>
        </w:r>
        <w:r w:rsidR="00870C2B">
          <w:rPr>
            <w:noProof/>
            <w:webHidden/>
          </w:rPr>
        </w:r>
        <w:r w:rsidR="00870C2B">
          <w:rPr>
            <w:noProof/>
            <w:webHidden/>
          </w:rPr>
          <w:fldChar w:fldCharType="separate"/>
        </w:r>
        <w:r w:rsidR="00870C2B">
          <w:rPr>
            <w:noProof/>
            <w:webHidden/>
          </w:rPr>
          <w:t>11</w:t>
        </w:r>
        <w:r w:rsidR="00870C2B">
          <w:rPr>
            <w:noProof/>
            <w:webHidden/>
          </w:rPr>
          <w:fldChar w:fldCharType="end"/>
        </w:r>
      </w:hyperlink>
    </w:p>
    <w:p w14:paraId="6F26CB18" w14:textId="77777777" w:rsidR="00870C2B" w:rsidRDefault="00CD1214">
      <w:pPr>
        <w:pStyle w:val="TOC4"/>
        <w:tabs>
          <w:tab w:val="left" w:pos="1540"/>
          <w:tab w:val="right" w:leader="dot" w:pos="9350"/>
        </w:tabs>
        <w:rPr>
          <w:rFonts w:eastAsiaTheme="minorEastAsia" w:cstheme="minorBidi"/>
          <w:noProof/>
          <w:kern w:val="0"/>
          <w:sz w:val="24"/>
          <w:szCs w:val="24"/>
          <w:lang w:eastAsia="en-US"/>
          <w14:ligatures w14:val="none"/>
        </w:rPr>
      </w:pPr>
      <w:hyperlink w:anchor="_Toc49516035" w:history="1">
        <w:r w:rsidR="00870C2B" w:rsidRPr="000D11F7">
          <w:rPr>
            <w:rStyle w:val="Hyperlink"/>
            <w:noProof/>
          </w:rPr>
          <w:t>3.2.4.1</w:t>
        </w:r>
        <w:r w:rsidR="00870C2B">
          <w:rPr>
            <w:rFonts w:eastAsiaTheme="minorEastAsia" w:cstheme="minorBidi"/>
            <w:noProof/>
            <w:kern w:val="0"/>
            <w:sz w:val="24"/>
            <w:szCs w:val="24"/>
            <w:lang w:eastAsia="en-US"/>
            <w14:ligatures w14:val="none"/>
          </w:rPr>
          <w:tab/>
        </w:r>
        <w:r w:rsidR="00870C2B">
          <w:rPr>
            <w:noProof/>
            <w:webHidden/>
          </w:rPr>
          <w:tab/>
        </w:r>
        <w:r w:rsidR="00870C2B">
          <w:rPr>
            <w:noProof/>
            <w:webHidden/>
          </w:rPr>
          <w:fldChar w:fldCharType="begin"/>
        </w:r>
        <w:r w:rsidR="00870C2B">
          <w:rPr>
            <w:noProof/>
            <w:webHidden/>
          </w:rPr>
          <w:instrText xml:space="preserve"> PAGEREF _Toc49516035 \h </w:instrText>
        </w:r>
        <w:r w:rsidR="00870C2B">
          <w:rPr>
            <w:noProof/>
            <w:webHidden/>
          </w:rPr>
        </w:r>
        <w:r w:rsidR="00870C2B">
          <w:rPr>
            <w:noProof/>
            <w:webHidden/>
          </w:rPr>
          <w:fldChar w:fldCharType="separate"/>
        </w:r>
        <w:r w:rsidR="00870C2B">
          <w:rPr>
            <w:noProof/>
            <w:webHidden/>
          </w:rPr>
          <w:t>11</w:t>
        </w:r>
        <w:r w:rsidR="00870C2B">
          <w:rPr>
            <w:noProof/>
            <w:webHidden/>
          </w:rPr>
          <w:fldChar w:fldCharType="end"/>
        </w:r>
      </w:hyperlink>
    </w:p>
    <w:p w14:paraId="3E4A5A3F" w14:textId="77777777" w:rsidR="00870C2B" w:rsidRDefault="00CD1214">
      <w:pPr>
        <w:pStyle w:val="TOC3"/>
        <w:tabs>
          <w:tab w:val="left" w:pos="1100"/>
          <w:tab w:val="right" w:leader="dot" w:pos="9350"/>
        </w:tabs>
        <w:rPr>
          <w:rFonts w:eastAsiaTheme="minorEastAsia" w:cstheme="minorBidi"/>
          <w:i w:val="0"/>
          <w:iCs w:val="0"/>
          <w:noProof/>
          <w:kern w:val="0"/>
          <w:sz w:val="24"/>
          <w:szCs w:val="24"/>
          <w:lang w:eastAsia="en-US"/>
          <w14:ligatures w14:val="none"/>
        </w:rPr>
      </w:pPr>
      <w:hyperlink w:anchor="_Toc49516036" w:history="1">
        <w:r w:rsidR="00870C2B" w:rsidRPr="000D11F7">
          <w:rPr>
            <w:rStyle w:val="Hyperlink"/>
            <w:noProof/>
          </w:rPr>
          <w:t>3.2.5</w:t>
        </w:r>
        <w:r w:rsidR="00870C2B">
          <w:rPr>
            <w:rFonts w:eastAsiaTheme="minorEastAsia" w:cstheme="minorBidi"/>
            <w:i w:val="0"/>
            <w:iCs w:val="0"/>
            <w:noProof/>
            <w:kern w:val="0"/>
            <w:sz w:val="24"/>
            <w:szCs w:val="24"/>
            <w:lang w:eastAsia="en-US"/>
            <w14:ligatures w14:val="none"/>
          </w:rPr>
          <w:tab/>
        </w:r>
        <w:r w:rsidR="00870C2B" w:rsidRPr="000D11F7">
          <w:rPr>
            <w:rStyle w:val="Hyperlink"/>
            <w:noProof/>
          </w:rPr>
          <w:t>Informational (Minimal) Findings</w:t>
        </w:r>
        <w:r w:rsidR="00870C2B">
          <w:rPr>
            <w:noProof/>
            <w:webHidden/>
          </w:rPr>
          <w:tab/>
        </w:r>
        <w:r w:rsidR="00870C2B">
          <w:rPr>
            <w:noProof/>
            <w:webHidden/>
          </w:rPr>
          <w:fldChar w:fldCharType="begin"/>
        </w:r>
        <w:r w:rsidR="00870C2B">
          <w:rPr>
            <w:noProof/>
            <w:webHidden/>
          </w:rPr>
          <w:instrText xml:space="preserve"> PAGEREF _Toc49516036 \h </w:instrText>
        </w:r>
        <w:r w:rsidR="00870C2B">
          <w:rPr>
            <w:noProof/>
            <w:webHidden/>
          </w:rPr>
        </w:r>
        <w:r w:rsidR="00870C2B">
          <w:rPr>
            <w:noProof/>
            <w:webHidden/>
          </w:rPr>
          <w:fldChar w:fldCharType="separate"/>
        </w:r>
        <w:r w:rsidR="00870C2B">
          <w:rPr>
            <w:noProof/>
            <w:webHidden/>
          </w:rPr>
          <w:t>11</w:t>
        </w:r>
        <w:r w:rsidR="00870C2B">
          <w:rPr>
            <w:noProof/>
            <w:webHidden/>
          </w:rPr>
          <w:fldChar w:fldCharType="end"/>
        </w:r>
      </w:hyperlink>
    </w:p>
    <w:p w14:paraId="4574E68C" w14:textId="77777777" w:rsidR="00870C2B" w:rsidRDefault="00CD1214">
      <w:pPr>
        <w:pStyle w:val="TOC4"/>
        <w:tabs>
          <w:tab w:val="left" w:pos="1540"/>
          <w:tab w:val="right" w:leader="dot" w:pos="9350"/>
        </w:tabs>
        <w:rPr>
          <w:rFonts w:eastAsiaTheme="minorEastAsia" w:cstheme="minorBidi"/>
          <w:noProof/>
          <w:kern w:val="0"/>
          <w:sz w:val="24"/>
          <w:szCs w:val="24"/>
          <w:lang w:eastAsia="en-US"/>
          <w14:ligatures w14:val="none"/>
        </w:rPr>
      </w:pPr>
      <w:hyperlink w:anchor="_Toc49516037" w:history="1">
        <w:r w:rsidR="00870C2B" w:rsidRPr="000D11F7">
          <w:rPr>
            <w:rStyle w:val="Hyperlink"/>
            <w:noProof/>
          </w:rPr>
          <w:t>3.2.5.1</w:t>
        </w:r>
        <w:r w:rsidR="00870C2B">
          <w:rPr>
            <w:rFonts w:eastAsiaTheme="minorEastAsia" w:cstheme="minorBidi"/>
            <w:noProof/>
            <w:kern w:val="0"/>
            <w:sz w:val="24"/>
            <w:szCs w:val="24"/>
            <w:lang w:eastAsia="en-US"/>
            <w14:ligatures w14:val="none"/>
          </w:rPr>
          <w:tab/>
        </w:r>
        <w:r w:rsidR="00870C2B">
          <w:rPr>
            <w:noProof/>
            <w:webHidden/>
          </w:rPr>
          <w:tab/>
        </w:r>
        <w:r w:rsidR="00870C2B">
          <w:rPr>
            <w:noProof/>
            <w:webHidden/>
          </w:rPr>
          <w:fldChar w:fldCharType="begin"/>
        </w:r>
        <w:r w:rsidR="00870C2B">
          <w:rPr>
            <w:noProof/>
            <w:webHidden/>
          </w:rPr>
          <w:instrText xml:space="preserve"> PAGEREF _Toc49516037 \h </w:instrText>
        </w:r>
        <w:r w:rsidR="00870C2B">
          <w:rPr>
            <w:noProof/>
            <w:webHidden/>
          </w:rPr>
        </w:r>
        <w:r w:rsidR="00870C2B">
          <w:rPr>
            <w:noProof/>
            <w:webHidden/>
          </w:rPr>
          <w:fldChar w:fldCharType="separate"/>
        </w:r>
        <w:r w:rsidR="00870C2B">
          <w:rPr>
            <w:noProof/>
            <w:webHidden/>
          </w:rPr>
          <w:t>11</w:t>
        </w:r>
        <w:r w:rsidR="00870C2B">
          <w:rPr>
            <w:noProof/>
            <w:webHidden/>
          </w:rPr>
          <w:fldChar w:fldCharType="end"/>
        </w:r>
      </w:hyperlink>
    </w:p>
    <w:p w14:paraId="30BD6386" w14:textId="77777777" w:rsidR="005D4C8D" w:rsidRPr="00F972EA" w:rsidRDefault="00870C2B" w:rsidP="00870C2B">
      <w:pPr>
        <w:pStyle w:val="Heading"/>
        <w:rPr>
          <w:rFonts w:ascii="Arial" w:hAnsi="Arial" w:cs="Arial"/>
        </w:rPr>
        <w:sectPr w:rsidR="005D4C8D" w:rsidRPr="00F972EA" w:rsidSect="00E50B07">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720" w:gutter="0"/>
          <w:cols w:space="720"/>
          <w:titlePg/>
          <w:docGrid w:linePitch="299"/>
        </w:sectPr>
      </w:pPr>
      <w:r>
        <w:rPr>
          <w:rFonts w:ascii="Arial" w:hAnsi="Arial" w:cs="Arial"/>
        </w:rPr>
        <w:fldChar w:fldCharType="end"/>
      </w:r>
    </w:p>
    <w:p w14:paraId="6C9FDD46" w14:textId="77777777" w:rsidR="00C758D7" w:rsidRPr="00F972EA" w:rsidRDefault="00C758D7" w:rsidP="006F3765">
      <w:pPr>
        <w:pStyle w:val="Heading"/>
        <w:jc w:val="both"/>
        <w:rPr>
          <w:i/>
          <w:spacing w:val="-5"/>
        </w:rPr>
      </w:pPr>
      <w:bookmarkStart w:id="5" w:name="_Toc96504218"/>
      <w:bookmarkStart w:id="6" w:name="_Toc347309112"/>
      <w:bookmarkStart w:id="7" w:name="_Toc347309875"/>
      <w:bookmarkStart w:id="8" w:name="_Toc49516016"/>
      <w:r w:rsidRPr="00F972EA">
        <w:lastRenderedPageBreak/>
        <w:t>Document Revision History</w:t>
      </w:r>
      <w:bookmarkEnd w:id="5"/>
      <w:bookmarkEnd w:id="6"/>
      <w:bookmarkEnd w:id="7"/>
      <w:bookmarkEnd w:id="8"/>
    </w:p>
    <w:tbl>
      <w:tblPr>
        <w:tblStyle w:val="Style1"/>
        <w:tblW w:w="9270" w:type="dxa"/>
        <w:tblLayout w:type="fixed"/>
        <w:tblLook w:val="00A0" w:firstRow="1" w:lastRow="0" w:firstColumn="1" w:lastColumn="0" w:noHBand="0" w:noVBand="0"/>
      </w:tblPr>
      <w:tblGrid>
        <w:gridCol w:w="900"/>
        <w:gridCol w:w="5238"/>
        <w:gridCol w:w="1260"/>
        <w:gridCol w:w="1872"/>
      </w:tblGrid>
      <w:tr w:rsidR="00C758D7" w:rsidRPr="00F972EA" w14:paraId="03665D6E" w14:textId="77777777" w:rsidTr="004D2C51">
        <w:tc>
          <w:tcPr>
            <w:tcW w:w="900" w:type="dxa"/>
            <w:tcBorders>
              <w:bottom w:val="single" w:sz="6" w:space="0" w:color="1C4094"/>
            </w:tcBorders>
          </w:tcPr>
          <w:p w14:paraId="4BF8BF37" w14:textId="77777777" w:rsidR="00C758D7" w:rsidRPr="0076118E" w:rsidRDefault="00C758D7" w:rsidP="00940F38">
            <w:pPr>
              <w:pStyle w:val="TableHeading"/>
              <w:rPr>
                <w:color w:val="1C4094"/>
              </w:rPr>
            </w:pPr>
            <w:r w:rsidRPr="0076118E">
              <w:rPr>
                <w:color w:val="1C4094"/>
              </w:rPr>
              <w:t>Version</w:t>
            </w:r>
          </w:p>
        </w:tc>
        <w:tc>
          <w:tcPr>
            <w:tcW w:w="5238" w:type="dxa"/>
            <w:tcBorders>
              <w:bottom w:val="single" w:sz="6" w:space="0" w:color="1C4094"/>
            </w:tcBorders>
          </w:tcPr>
          <w:p w14:paraId="20CC7354" w14:textId="77777777" w:rsidR="00C758D7" w:rsidRPr="0076118E" w:rsidRDefault="00C758D7" w:rsidP="00940F38">
            <w:pPr>
              <w:pStyle w:val="TableHeading"/>
              <w:rPr>
                <w:color w:val="1C4094"/>
              </w:rPr>
            </w:pPr>
            <w:r w:rsidRPr="0076118E">
              <w:rPr>
                <w:color w:val="1C4094"/>
              </w:rPr>
              <w:t>Modification</w:t>
            </w:r>
          </w:p>
        </w:tc>
        <w:tc>
          <w:tcPr>
            <w:tcW w:w="1260" w:type="dxa"/>
            <w:tcBorders>
              <w:bottom w:val="single" w:sz="6" w:space="0" w:color="1C4094"/>
            </w:tcBorders>
          </w:tcPr>
          <w:p w14:paraId="5E7128E4" w14:textId="77777777" w:rsidR="00C758D7" w:rsidRPr="0076118E" w:rsidRDefault="00C758D7" w:rsidP="00940F38">
            <w:pPr>
              <w:pStyle w:val="TableHeading"/>
              <w:rPr>
                <w:color w:val="1C4094"/>
              </w:rPr>
            </w:pPr>
            <w:r w:rsidRPr="0076118E">
              <w:rPr>
                <w:color w:val="1C4094"/>
              </w:rPr>
              <w:t>Date</w:t>
            </w:r>
          </w:p>
        </w:tc>
        <w:tc>
          <w:tcPr>
            <w:tcW w:w="1872" w:type="dxa"/>
            <w:tcBorders>
              <w:bottom w:val="single" w:sz="6" w:space="0" w:color="1C4094"/>
            </w:tcBorders>
          </w:tcPr>
          <w:p w14:paraId="363AA8B1" w14:textId="77777777" w:rsidR="00C758D7" w:rsidRPr="0076118E" w:rsidRDefault="00C758D7" w:rsidP="00940F38">
            <w:pPr>
              <w:pStyle w:val="TableHeading"/>
              <w:rPr>
                <w:color w:val="1C4094"/>
              </w:rPr>
            </w:pPr>
            <w:r w:rsidRPr="0076118E">
              <w:rPr>
                <w:color w:val="1C4094"/>
              </w:rPr>
              <w:t>Author</w:t>
            </w:r>
          </w:p>
        </w:tc>
      </w:tr>
      <w:tr w:rsidR="00C758D7" w:rsidRPr="00F972EA" w14:paraId="32FD6EB6" w14:textId="77777777" w:rsidTr="004D2C51">
        <w:trPr>
          <w:trHeight w:val="320"/>
        </w:trPr>
        <w:tc>
          <w:tcPr>
            <w:tcW w:w="900" w:type="dxa"/>
            <w:tcBorders>
              <w:top w:val="single" w:sz="6" w:space="0" w:color="1C4094"/>
              <w:bottom w:val="single" w:sz="6" w:space="0" w:color="1C4094"/>
            </w:tcBorders>
          </w:tcPr>
          <w:p w14:paraId="091AF13F" w14:textId="77777777" w:rsidR="00C758D7" w:rsidRPr="00A979BD" w:rsidRDefault="00816AD5" w:rsidP="005A1A93">
            <w:pPr>
              <w:pStyle w:val="TableText"/>
              <w:jc w:val="left"/>
              <w:rPr>
                <w:rFonts w:asciiTheme="minorHAnsi" w:hAnsiTheme="minorHAnsi"/>
                <w:sz w:val="18"/>
                <w:szCs w:val="18"/>
              </w:rPr>
            </w:pPr>
            <w:r w:rsidRPr="00A979BD">
              <w:rPr>
                <w:rFonts w:asciiTheme="minorHAnsi" w:hAnsiTheme="minorHAnsi"/>
                <w:sz w:val="18"/>
                <w:szCs w:val="18"/>
              </w:rPr>
              <w:t>1</w:t>
            </w:r>
            <w:r w:rsidR="00E207E7" w:rsidRPr="00A979BD">
              <w:rPr>
                <w:rFonts w:asciiTheme="minorHAnsi" w:hAnsiTheme="minorHAnsi"/>
                <w:sz w:val="18"/>
                <w:szCs w:val="18"/>
              </w:rPr>
              <w:t>.0</w:t>
            </w:r>
          </w:p>
        </w:tc>
        <w:tc>
          <w:tcPr>
            <w:tcW w:w="5238" w:type="dxa"/>
            <w:tcBorders>
              <w:top w:val="single" w:sz="6" w:space="0" w:color="1C4094"/>
              <w:bottom w:val="single" w:sz="6" w:space="0" w:color="1C4094"/>
            </w:tcBorders>
          </w:tcPr>
          <w:sdt>
            <w:sdtPr>
              <w:rPr>
                <w:rFonts w:asciiTheme="minorHAnsi" w:hAnsiTheme="minorHAnsi"/>
                <w:sz w:val="18"/>
                <w:szCs w:val="18"/>
              </w:rPr>
              <w:alias w:val="Modification"/>
              <w:tag w:val="Modification"/>
              <w:id w:val="-342014756"/>
              <w:placeholder>
                <w:docPart w:val="5BC09BEB022149299AAED121556B3CBE"/>
              </w:placeholder>
              <w:comboBox>
                <w:listItem w:displayText="Security Report" w:value="Security Report"/>
                <w:listItem w:displayText="Retest Results" w:value="Retest Results"/>
                <w:listItem w:displayText="Report Admendment" w:value="Report Admendment"/>
              </w:comboBox>
            </w:sdtPr>
            <w:sdtEndPr/>
            <w:sdtContent>
              <w:p w14:paraId="69A5BEC6" w14:textId="77777777" w:rsidR="00C758D7" w:rsidRPr="00A979BD" w:rsidRDefault="006D2156" w:rsidP="005A1A93">
                <w:pPr>
                  <w:pStyle w:val="TableText"/>
                  <w:jc w:val="left"/>
                  <w:rPr>
                    <w:rFonts w:asciiTheme="minorHAnsi" w:hAnsiTheme="minorHAnsi"/>
                    <w:sz w:val="18"/>
                    <w:szCs w:val="18"/>
                  </w:rPr>
                </w:pPr>
                <w:r w:rsidRPr="00A979BD">
                  <w:rPr>
                    <w:rFonts w:asciiTheme="minorHAnsi" w:hAnsiTheme="minorHAnsi"/>
                    <w:sz w:val="18"/>
                    <w:szCs w:val="18"/>
                  </w:rPr>
                  <w:t>Security report</w:t>
                </w:r>
              </w:p>
            </w:sdtContent>
          </w:sdt>
        </w:tc>
        <w:tc>
          <w:tcPr>
            <w:tcW w:w="1260" w:type="dxa"/>
            <w:tcBorders>
              <w:top w:val="single" w:sz="6" w:space="0" w:color="1C4094"/>
              <w:bottom w:val="single" w:sz="6" w:space="0" w:color="1C4094"/>
            </w:tcBorders>
          </w:tcPr>
          <w:p w14:paraId="1694974F" w14:textId="77777777" w:rsidR="00C758D7" w:rsidRPr="00A979BD" w:rsidRDefault="0095505D" w:rsidP="005C6F71">
            <w:pPr>
              <w:pStyle w:val="TableText"/>
              <w:jc w:val="left"/>
              <w:rPr>
                <w:rFonts w:asciiTheme="minorHAnsi" w:hAnsiTheme="minorHAnsi"/>
                <w:sz w:val="18"/>
                <w:szCs w:val="18"/>
              </w:rPr>
            </w:pPr>
            <w:r w:rsidRPr="00A979BD">
              <w:rPr>
                <w:rFonts w:asciiTheme="minorHAnsi" w:hAnsiTheme="minorHAnsi"/>
                <w:sz w:val="18"/>
                <w:szCs w:val="18"/>
              </w:rPr>
              <w:t>10-07-2022</w:t>
            </w:r>
          </w:p>
        </w:tc>
        <w:tc>
          <w:tcPr>
            <w:tcW w:w="1872" w:type="dxa"/>
            <w:tcBorders>
              <w:top w:val="single" w:sz="6" w:space="0" w:color="1C4094"/>
              <w:bottom w:val="single" w:sz="6" w:space="0" w:color="1C4094"/>
            </w:tcBorders>
          </w:tcPr>
          <w:p w14:paraId="5D7D8252" w14:textId="77777777" w:rsidR="00C758D7" w:rsidRPr="00A979BD" w:rsidRDefault="00C149BF" w:rsidP="00A12073">
            <w:pPr>
              <w:pStyle w:val="TableText"/>
              <w:jc w:val="left"/>
              <w:rPr>
                <w:rFonts w:asciiTheme="minorHAnsi" w:hAnsiTheme="minorHAnsi"/>
                <w:sz w:val="18"/>
                <w:szCs w:val="18"/>
              </w:rPr>
            </w:pPr>
            <w:r w:rsidRPr="00A979BD">
              <w:rPr>
                <w:rFonts w:asciiTheme="minorHAnsi" w:hAnsiTheme="minorHAnsi"/>
                <w:sz w:val="18"/>
                <w:szCs w:val="18"/>
              </w:rPr>
              <w:t>Man Shum</w:t>
            </w:r>
          </w:p>
        </w:tc>
      </w:tr>
      <w:tr w:rsidR="006D2156" w:rsidRPr="00F972EA" w14:paraId="222F75CD" w14:textId="77777777" w:rsidTr="004D2C51">
        <w:trPr>
          <w:trHeight w:val="320"/>
        </w:trPr>
        <w:tc>
          <w:tcPr>
            <w:tcW w:w="900" w:type="dxa"/>
            <w:tcBorders>
              <w:top w:val="single" w:sz="6" w:space="0" w:color="1C4094"/>
            </w:tcBorders>
          </w:tcPr>
          <w:p w14:paraId="3F8D1DAD" w14:textId="77777777" w:rsidR="006D2156" w:rsidRPr="00F972EA" w:rsidRDefault="006D2156" w:rsidP="00104FE8">
            <w:pPr>
              <w:pStyle w:val="TableText"/>
              <w:jc w:val="left"/>
            </w:pPr>
          </w:p>
        </w:tc>
        <w:tc>
          <w:tcPr>
            <w:tcW w:w="5238" w:type="dxa"/>
            <w:tcBorders>
              <w:top w:val="single" w:sz="6" w:space="0" w:color="1C4094"/>
            </w:tcBorders>
          </w:tcPr>
          <w:p w14:paraId="23B83C5B" w14:textId="77777777" w:rsidR="006D2156" w:rsidRPr="00F972EA" w:rsidRDefault="006D2156" w:rsidP="00104FE8">
            <w:pPr>
              <w:pStyle w:val="TableText"/>
              <w:jc w:val="left"/>
            </w:pPr>
          </w:p>
        </w:tc>
        <w:tc>
          <w:tcPr>
            <w:tcW w:w="1260" w:type="dxa"/>
            <w:tcBorders>
              <w:top w:val="single" w:sz="6" w:space="0" w:color="1C4094"/>
            </w:tcBorders>
          </w:tcPr>
          <w:p w14:paraId="6DF045F9" w14:textId="77777777" w:rsidR="006D2156" w:rsidRPr="00F972EA" w:rsidRDefault="006D2156" w:rsidP="00104FE8">
            <w:pPr>
              <w:pStyle w:val="TableText"/>
              <w:jc w:val="left"/>
            </w:pPr>
          </w:p>
        </w:tc>
        <w:tc>
          <w:tcPr>
            <w:tcW w:w="1872" w:type="dxa"/>
            <w:tcBorders>
              <w:top w:val="single" w:sz="6" w:space="0" w:color="1C4094"/>
            </w:tcBorders>
          </w:tcPr>
          <w:p w14:paraId="35B95645" w14:textId="77777777" w:rsidR="006D2156" w:rsidRPr="00F972EA" w:rsidRDefault="006D2156" w:rsidP="00104FE8">
            <w:pPr>
              <w:pStyle w:val="TableText"/>
              <w:jc w:val="left"/>
            </w:pPr>
          </w:p>
        </w:tc>
      </w:tr>
    </w:tbl>
    <w:p w14:paraId="11C7000F" w14:textId="77777777" w:rsidR="00C758D7" w:rsidRPr="00F972EA" w:rsidRDefault="00C758D7" w:rsidP="006F3765">
      <w:pPr>
        <w:jc w:val="both"/>
        <w:rPr>
          <w:color w:val="000000"/>
        </w:rPr>
      </w:pPr>
    </w:p>
    <w:p w14:paraId="1A59F6F9" w14:textId="77777777" w:rsidR="00C758D7" w:rsidRPr="00F972EA" w:rsidRDefault="00C758D7" w:rsidP="006F3765">
      <w:pPr>
        <w:jc w:val="both"/>
      </w:pPr>
    </w:p>
    <w:p w14:paraId="086478CA" w14:textId="77777777" w:rsidR="00CF0BAD" w:rsidRPr="00F972EA" w:rsidRDefault="00CF0BAD" w:rsidP="006F3765">
      <w:pPr>
        <w:jc w:val="both"/>
      </w:pPr>
    </w:p>
    <w:p w14:paraId="117A980E" w14:textId="77777777" w:rsidR="00CF0BAD" w:rsidRPr="00F972EA" w:rsidRDefault="00CF0BAD" w:rsidP="006F3765">
      <w:pPr>
        <w:jc w:val="both"/>
      </w:pPr>
    </w:p>
    <w:p w14:paraId="27280D2E" w14:textId="77777777" w:rsidR="00AE4FEC" w:rsidRPr="00F972EA" w:rsidRDefault="00CF0BAD" w:rsidP="006F3765">
      <w:pPr>
        <w:pStyle w:val="Heading"/>
        <w:jc w:val="both"/>
        <w:rPr>
          <w:i/>
          <w:spacing w:val="-5"/>
        </w:rPr>
      </w:pPr>
      <w:bookmarkStart w:id="9" w:name="_Toc347309113"/>
      <w:bookmarkStart w:id="10" w:name="_Toc347309876"/>
      <w:bookmarkStart w:id="11" w:name="_Toc49516017"/>
      <w:r w:rsidRPr="00F972EA">
        <w:t>Contacts</w:t>
      </w:r>
      <w:bookmarkEnd w:id="9"/>
      <w:bookmarkEnd w:id="10"/>
      <w:bookmarkEnd w:id="11"/>
    </w:p>
    <w:tbl>
      <w:tblPr>
        <w:tblStyle w:val="Style1"/>
        <w:tblW w:w="5000" w:type="pct"/>
        <w:tblLook w:val="00A0" w:firstRow="1" w:lastRow="0" w:firstColumn="1" w:lastColumn="0" w:noHBand="0" w:noVBand="0"/>
      </w:tblPr>
      <w:tblGrid>
        <w:gridCol w:w="1722"/>
        <w:gridCol w:w="1703"/>
        <w:gridCol w:w="1982"/>
        <w:gridCol w:w="1975"/>
        <w:gridCol w:w="2194"/>
      </w:tblGrid>
      <w:tr w:rsidR="00754859" w14:paraId="6B92CC11" w14:textId="77777777" w:rsidTr="004D2C51">
        <w:tc>
          <w:tcPr>
            <w:tcW w:w="920" w:type="pct"/>
            <w:tcBorders>
              <w:bottom w:val="single" w:sz="6" w:space="0" w:color="1C4094"/>
            </w:tcBorders>
            <w:hideMark/>
          </w:tcPr>
          <w:p w14:paraId="468E6B1D" w14:textId="77777777" w:rsidR="00754859" w:rsidRPr="004D2C51" w:rsidRDefault="00754859" w:rsidP="003B1E50">
            <w:pPr>
              <w:pStyle w:val="TableHeading"/>
              <w:rPr>
                <w:color w:val="1C4094"/>
              </w:rPr>
            </w:pPr>
            <w:r w:rsidRPr="004D2C51">
              <w:rPr>
                <w:color w:val="1C4094"/>
              </w:rPr>
              <w:t xml:space="preserve">Contact </w:t>
            </w:r>
          </w:p>
        </w:tc>
        <w:tc>
          <w:tcPr>
            <w:tcW w:w="910" w:type="pct"/>
            <w:tcBorders>
              <w:bottom w:val="single" w:sz="6" w:space="0" w:color="1C4094"/>
            </w:tcBorders>
            <w:hideMark/>
          </w:tcPr>
          <w:p w14:paraId="60B0035C" w14:textId="77777777" w:rsidR="00754859" w:rsidRPr="004D2C51" w:rsidRDefault="00754859" w:rsidP="003B1E50">
            <w:pPr>
              <w:pStyle w:val="TableHeading"/>
              <w:rPr>
                <w:color w:val="1C4094"/>
              </w:rPr>
            </w:pPr>
            <w:r w:rsidRPr="004D2C51">
              <w:rPr>
                <w:color w:val="1C4094"/>
              </w:rPr>
              <w:t xml:space="preserve">Title </w:t>
            </w:r>
          </w:p>
        </w:tc>
        <w:tc>
          <w:tcPr>
            <w:tcW w:w="1056" w:type="pct"/>
            <w:tcBorders>
              <w:bottom w:val="single" w:sz="6" w:space="0" w:color="1C4094"/>
            </w:tcBorders>
            <w:hideMark/>
          </w:tcPr>
          <w:p w14:paraId="5B7DD9BB" w14:textId="77777777" w:rsidR="00754859" w:rsidRPr="004D2C51" w:rsidRDefault="00754859" w:rsidP="003B1E50">
            <w:pPr>
              <w:pStyle w:val="TableHeading"/>
              <w:rPr>
                <w:color w:val="1C4094"/>
              </w:rPr>
            </w:pPr>
            <w:r w:rsidRPr="004D2C51">
              <w:rPr>
                <w:color w:val="1C4094"/>
              </w:rPr>
              <w:t>Organization</w:t>
            </w:r>
          </w:p>
        </w:tc>
        <w:tc>
          <w:tcPr>
            <w:tcW w:w="1052" w:type="pct"/>
            <w:tcBorders>
              <w:bottom w:val="single" w:sz="6" w:space="0" w:color="1C4094"/>
            </w:tcBorders>
            <w:hideMark/>
          </w:tcPr>
          <w:p w14:paraId="0616B7B3" w14:textId="77777777" w:rsidR="00754859" w:rsidRPr="004D2C51" w:rsidRDefault="00754859" w:rsidP="003B1E50">
            <w:pPr>
              <w:pStyle w:val="TableHeading"/>
              <w:rPr>
                <w:color w:val="1C4094"/>
              </w:rPr>
            </w:pPr>
            <w:r w:rsidRPr="004D2C51">
              <w:rPr>
                <w:color w:val="1C4094"/>
              </w:rPr>
              <w:t>Phone #</w:t>
            </w:r>
          </w:p>
        </w:tc>
        <w:tc>
          <w:tcPr>
            <w:tcW w:w="1062" w:type="pct"/>
            <w:tcBorders>
              <w:bottom w:val="single" w:sz="6" w:space="0" w:color="1C4094"/>
            </w:tcBorders>
            <w:hideMark/>
          </w:tcPr>
          <w:p w14:paraId="3091FC8F" w14:textId="77777777" w:rsidR="00754859" w:rsidRPr="004D2C51" w:rsidRDefault="00754859" w:rsidP="003B1E50">
            <w:pPr>
              <w:pStyle w:val="TableHeading"/>
              <w:rPr>
                <w:color w:val="1C4094"/>
              </w:rPr>
            </w:pPr>
            <w:r w:rsidRPr="004D2C51">
              <w:rPr>
                <w:color w:val="1C4094"/>
              </w:rPr>
              <w:t>Email Address</w:t>
            </w:r>
          </w:p>
        </w:tc>
      </w:tr>
      <w:tr w:rsidR="00BA211B" w14:paraId="7DC3AEA2" w14:textId="77777777" w:rsidTr="004D2C51">
        <w:trPr>
          <w:trHeight w:val="320"/>
        </w:trPr>
        <w:tc>
          <w:tcPr>
            <w:tcW w:w="920" w:type="pct"/>
            <w:tcBorders>
              <w:top w:val="single" w:sz="6" w:space="0" w:color="1C4094"/>
              <w:bottom w:val="single" w:sz="6" w:space="0" w:color="1C4094"/>
            </w:tcBorders>
          </w:tcPr>
          <w:p w14:paraId="79ABAB5F" w14:textId="77777777" w:rsidR="00BA211B" w:rsidRPr="00A979BD" w:rsidRDefault="00BA211B" w:rsidP="00BA211B">
            <w:pPr>
              <w:pStyle w:val="TableText"/>
              <w:rPr>
                <w:rFonts w:asciiTheme="minorHAnsi" w:hAnsiTheme="minorHAnsi"/>
                <w:sz w:val="18"/>
                <w:szCs w:val="18"/>
              </w:rPr>
            </w:pPr>
            <w:r w:rsidRPr="00A979BD">
              <w:rPr>
                <w:rFonts w:asciiTheme="minorHAnsi" w:hAnsiTheme="minorHAnsi"/>
                <w:sz w:val="18"/>
                <w:szCs w:val="18"/>
              </w:rPr>
              <w:t>Man Shum</w:t>
            </w:r>
          </w:p>
        </w:tc>
        <w:tc>
          <w:tcPr>
            <w:tcW w:w="910" w:type="pct"/>
            <w:tcBorders>
              <w:top w:val="single" w:sz="6" w:space="0" w:color="1C4094"/>
              <w:bottom w:val="single" w:sz="6" w:space="0" w:color="1C4094"/>
            </w:tcBorders>
          </w:tcPr>
          <w:p w14:paraId="49DA5DD0" w14:textId="77777777" w:rsidR="00BA211B" w:rsidRPr="00A979BD" w:rsidRDefault="00BA211B" w:rsidP="00BA211B">
            <w:pPr>
              <w:pStyle w:val="TableText"/>
              <w:rPr>
                <w:rFonts w:asciiTheme="minorHAnsi" w:hAnsiTheme="minorHAnsi"/>
                <w:sz w:val="18"/>
                <w:szCs w:val="18"/>
              </w:rPr>
            </w:pPr>
            <w:r w:rsidRPr="00A979BD">
              <w:rPr>
                <w:rFonts w:asciiTheme="minorHAnsi" w:hAnsiTheme="minorHAnsi"/>
                <w:sz w:val="18"/>
                <w:szCs w:val="18"/>
              </w:rPr>
              <w:t>Application Pentester Tester</w:t>
            </w:r>
          </w:p>
        </w:tc>
        <w:tc>
          <w:tcPr>
            <w:tcW w:w="1056" w:type="pct"/>
            <w:tcBorders>
              <w:top w:val="single" w:sz="6" w:space="0" w:color="1C4094"/>
              <w:bottom w:val="single" w:sz="6" w:space="0" w:color="1C4094"/>
            </w:tcBorders>
          </w:tcPr>
          <w:p w14:paraId="594DC99B" w14:textId="77777777" w:rsidR="00BA211B" w:rsidRPr="00A979BD" w:rsidRDefault="00BA211B" w:rsidP="00BA211B">
            <w:pPr>
              <w:pStyle w:val="TableText"/>
              <w:rPr>
                <w:rFonts w:asciiTheme="minorHAnsi" w:eastAsia="Times New Roman" w:hAnsiTheme="minorHAnsi"/>
                <w:sz w:val="18"/>
                <w:szCs w:val="18"/>
              </w:rPr>
            </w:pPr>
            <w:r w:rsidRPr="00A979BD">
              <w:rPr>
                <w:rFonts w:asciiTheme="minorHAnsi" w:hAnsiTheme="minorHAnsi"/>
                <w:sz w:val="18"/>
                <w:szCs w:val="18"/>
              </w:rPr>
              <w:t>Travel and Leisure Co.</w:t>
            </w:r>
          </w:p>
        </w:tc>
        <w:tc>
          <w:tcPr>
            <w:tcW w:w="1052" w:type="pct"/>
            <w:tcBorders>
              <w:top w:val="single" w:sz="6" w:space="0" w:color="1C4094"/>
              <w:bottom w:val="single" w:sz="6" w:space="0" w:color="1C4094"/>
            </w:tcBorders>
          </w:tcPr>
          <w:p w14:paraId="183C1F5F" w14:textId="77777777" w:rsidR="00BA211B" w:rsidRPr="00A979BD" w:rsidRDefault="00BA211B" w:rsidP="00BA211B">
            <w:pPr>
              <w:pStyle w:val="TableText"/>
              <w:rPr>
                <w:rFonts w:asciiTheme="minorHAnsi" w:hAnsiTheme="minorHAnsi"/>
                <w:sz w:val="18"/>
                <w:szCs w:val="18"/>
              </w:rPr>
            </w:pPr>
            <w:r w:rsidRPr="00A979BD">
              <w:rPr>
                <w:rFonts w:asciiTheme="minorHAnsi" w:hAnsiTheme="minorHAnsi"/>
                <w:sz w:val="18"/>
                <w:szCs w:val="18"/>
              </w:rPr>
              <w:t>(111) 111-1111</w:t>
            </w:r>
          </w:p>
        </w:tc>
        <w:tc>
          <w:tcPr>
            <w:tcW w:w="1062" w:type="pct"/>
            <w:tcBorders>
              <w:top w:val="single" w:sz="6" w:space="0" w:color="1C4094"/>
              <w:bottom w:val="single" w:sz="6" w:space="0" w:color="1C4094"/>
            </w:tcBorders>
          </w:tcPr>
          <w:p w14:paraId="558C2DBE" w14:textId="77777777" w:rsidR="00BA211B" w:rsidRPr="00A979BD" w:rsidRDefault="00BA211B" w:rsidP="00BA211B">
            <w:pPr>
              <w:pStyle w:val="TableText"/>
              <w:rPr>
                <w:rFonts w:asciiTheme="minorHAnsi" w:hAnsiTheme="minorHAnsi"/>
                <w:sz w:val="18"/>
                <w:szCs w:val="18"/>
              </w:rPr>
            </w:pPr>
            <w:r w:rsidRPr="00A979BD">
              <w:rPr>
                <w:rFonts w:asciiTheme="minorHAnsi" w:hAnsiTheme="minorHAnsi"/>
                <w:sz w:val="18"/>
                <w:szCs w:val="18"/>
              </w:rPr>
              <w:t>xyz@travelandeisure.com</w:t>
            </w:r>
          </w:p>
        </w:tc>
      </w:tr>
      <w:tr w:rsidR="008A53D3" w14:paraId="2603FDEA" w14:textId="77777777" w:rsidTr="004D2C51">
        <w:trPr>
          <w:trHeight w:val="320"/>
        </w:trPr>
        <w:tc>
          <w:tcPr>
            <w:tcW w:w="920" w:type="pct"/>
            <w:tcBorders>
              <w:top w:val="single" w:sz="6" w:space="0" w:color="1C4094"/>
            </w:tcBorders>
          </w:tcPr>
          <w:p w14:paraId="570F6A2C" w14:textId="77777777" w:rsidR="008A53D3" w:rsidRDefault="008A53D3" w:rsidP="00BA211B">
            <w:pPr>
              <w:pStyle w:val="TableText"/>
            </w:pPr>
          </w:p>
        </w:tc>
        <w:tc>
          <w:tcPr>
            <w:tcW w:w="910" w:type="pct"/>
            <w:tcBorders>
              <w:top w:val="single" w:sz="6" w:space="0" w:color="1C4094"/>
            </w:tcBorders>
          </w:tcPr>
          <w:p w14:paraId="0568F46D" w14:textId="77777777" w:rsidR="008A53D3" w:rsidRDefault="008A53D3" w:rsidP="00BA211B">
            <w:pPr>
              <w:pStyle w:val="TableText"/>
            </w:pPr>
          </w:p>
        </w:tc>
        <w:tc>
          <w:tcPr>
            <w:tcW w:w="1056" w:type="pct"/>
            <w:tcBorders>
              <w:top w:val="single" w:sz="6" w:space="0" w:color="1C4094"/>
            </w:tcBorders>
          </w:tcPr>
          <w:p w14:paraId="2675B64B" w14:textId="77777777" w:rsidR="008A53D3" w:rsidRDefault="008A53D3" w:rsidP="00BA211B">
            <w:pPr>
              <w:pStyle w:val="TableText"/>
            </w:pPr>
          </w:p>
        </w:tc>
        <w:tc>
          <w:tcPr>
            <w:tcW w:w="1052" w:type="pct"/>
            <w:tcBorders>
              <w:top w:val="single" w:sz="6" w:space="0" w:color="1C4094"/>
            </w:tcBorders>
          </w:tcPr>
          <w:p w14:paraId="0CDF13AC" w14:textId="77777777" w:rsidR="008A53D3" w:rsidRDefault="008A53D3" w:rsidP="00BA211B">
            <w:pPr>
              <w:pStyle w:val="TableText"/>
            </w:pPr>
          </w:p>
        </w:tc>
        <w:tc>
          <w:tcPr>
            <w:tcW w:w="1062" w:type="pct"/>
            <w:tcBorders>
              <w:top w:val="single" w:sz="6" w:space="0" w:color="1C4094"/>
            </w:tcBorders>
          </w:tcPr>
          <w:p w14:paraId="65025857" w14:textId="77777777" w:rsidR="008A53D3" w:rsidRDefault="008A53D3" w:rsidP="00BA211B">
            <w:pPr>
              <w:pStyle w:val="TableText"/>
            </w:pPr>
          </w:p>
        </w:tc>
      </w:tr>
    </w:tbl>
    <w:p w14:paraId="0230BA9A" w14:textId="77777777" w:rsidR="00754859" w:rsidRDefault="00754859" w:rsidP="006F3765">
      <w:pPr>
        <w:jc w:val="both"/>
      </w:pPr>
    </w:p>
    <w:p w14:paraId="22734917" w14:textId="77777777" w:rsidR="00754859" w:rsidRDefault="00754859" w:rsidP="00754859"/>
    <w:p w14:paraId="3BC7B21A" w14:textId="77777777" w:rsidR="00AE4FEC" w:rsidRPr="00754859" w:rsidRDefault="00AE4FEC" w:rsidP="00754859">
      <w:pPr>
        <w:sectPr w:rsidR="00AE4FEC" w:rsidRPr="00754859" w:rsidSect="00326191">
          <w:headerReference w:type="even" r:id="rId23"/>
          <w:headerReference w:type="default" r:id="rId24"/>
          <w:footerReference w:type="even" r:id="rId25"/>
          <w:footerReference w:type="default" r:id="rId26"/>
          <w:headerReference w:type="first" r:id="rId27"/>
          <w:footerReference w:type="first" r:id="rId28"/>
          <w:pgSz w:w="12240" w:h="15840" w:code="1"/>
          <w:pgMar w:top="1440" w:right="1440" w:bottom="1440" w:left="1440" w:header="720" w:footer="720" w:gutter="0"/>
          <w:cols w:space="720"/>
          <w:titlePg/>
          <w:docGrid w:linePitch="299"/>
        </w:sectPr>
      </w:pPr>
    </w:p>
    <w:p w14:paraId="77086982" w14:textId="77777777" w:rsidR="00C758D7" w:rsidRPr="00F972EA" w:rsidRDefault="00435A2D" w:rsidP="006F3765">
      <w:pPr>
        <w:pStyle w:val="Heading"/>
        <w:jc w:val="both"/>
      </w:pPr>
      <w:bookmarkStart w:id="13" w:name="_Toc330488185"/>
      <w:bookmarkStart w:id="14" w:name="_Toc347309114"/>
      <w:bookmarkStart w:id="15" w:name="_Toc49516018"/>
      <w:r w:rsidRPr="00F972EA">
        <w:lastRenderedPageBreak/>
        <w:t>Executive Summary</w:t>
      </w:r>
      <w:bookmarkEnd w:id="13"/>
      <w:bookmarkEnd w:id="14"/>
      <w:bookmarkEnd w:id="15"/>
    </w:p>
    <w:p w14:paraId="18C486CE" w14:textId="3C08AF5C" w:rsidR="00A8302C" w:rsidRPr="00D51433" w:rsidRDefault="001930B6" w:rsidP="00D51433">
      <w:pPr>
        <w:pStyle w:val="BodyText"/>
      </w:pPr>
      <w:r>
        <w:t>Travel and Leisure</w:t>
      </w:r>
      <w:r>
        <w:t xml:space="preserve"> </w:t>
      </w:r>
      <w:r w:rsidR="00F130CA">
        <w:t xml:space="preserve">Application Security has performed a </w:t>
      </w:r>
      <w:r w:rsidR="001728D1">
        <w:t>Penetration Testing</w:t>
      </w:r>
      <w:r w:rsidR="00F130CA">
        <w:t xml:space="preserve"> assessment on </w:t>
      </w:r>
      <w:r w:rsidR="001F603A">
        <w:t>Travel and Leisure Co. CTF</w:t>
      </w:r>
      <w:r w:rsidR="00F130CA">
        <w:t>.</w:t>
      </w:r>
      <w:r w:rsidR="00A12073">
        <w:t xml:space="preserve"> </w:t>
      </w:r>
      <w:r w:rsidR="00734431" w:rsidRPr="00F972EA">
        <w:t xml:space="preserve">The purpose of this </w:t>
      </w:r>
      <w:r w:rsidR="003B7BF5" w:rsidRPr="00F972EA">
        <w:t>assessment</w:t>
      </w:r>
      <w:r w:rsidR="00734431" w:rsidRPr="00F972EA">
        <w:t xml:space="preserve"> </w:t>
      </w:r>
      <w:r w:rsidR="003B7BF5" w:rsidRPr="00F972EA">
        <w:t>was</w:t>
      </w:r>
      <w:r w:rsidR="00734431" w:rsidRPr="00F972EA">
        <w:t xml:space="preserve"> to</w:t>
      </w:r>
      <w:r w:rsidR="00354E3A" w:rsidRPr="00F972EA">
        <w:t xml:space="preserve"> assess the overall security posture of the applicati</w:t>
      </w:r>
      <w:r w:rsidR="00D733AC" w:rsidRPr="00F972EA">
        <w:t xml:space="preserve">on from a </w:t>
      </w:r>
      <w:r w:rsidR="001728D1">
        <w:t>grey-box</w:t>
      </w:r>
      <w:r w:rsidR="00D733AC" w:rsidRPr="00F972EA">
        <w:t xml:space="preserve"> perspective.</w:t>
      </w:r>
      <w:r w:rsidR="00354E3A" w:rsidRPr="00F972EA">
        <w:t xml:space="preserve"> </w:t>
      </w:r>
      <w:r w:rsidR="0063096B" w:rsidRPr="00F972EA">
        <w:t>This include</w:t>
      </w:r>
      <w:r w:rsidR="00C73AA8">
        <w:t>d</w:t>
      </w:r>
      <w:r w:rsidR="0063096B" w:rsidRPr="00F972EA">
        <w:t xml:space="preserve"> determining the application’s ability to resist common attack patterns and identifying vulnerable areas in the internal or external interfaces that may be exploited by a malicious user</w:t>
      </w:r>
      <w:r w:rsidR="0046393A" w:rsidRPr="00F972EA">
        <w:t>.</w:t>
      </w:r>
    </w:p>
    <w:p w14:paraId="467459F0" w14:textId="77777777" w:rsidR="00F07669" w:rsidRDefault="00F07669" w:rsidP="00F07669">
      <w:pPr>
        <w:pStyle w:val="BodyText"/>
      </w:pPr>
      <w:r w:rsidRPr="00F972EA">
        <w:t xml:space="preserve">During the assessment, </w:t>
      </w:r>
      <w:r>
        <w:t>the Application Security Team</w:t>
      </w:r>
      <w:r w:rsidRPr="00F972EA">
        <w:t xml:space="preserve"> identified </w:t>
      </w:r>
      <w:r>
        <w:t># findings characterized as follows:</w:t>
      </w:r>
    </w:p>
    <w:p w14:paraId="78AB2280" w14:textId="77777777" w:rsidR="00F07669" w:rsidRDefault="00F07669" w:rsidP="00F07669">
      <w:pPr>
        <w:pStyle w:val="BodyText"/>
        <w:numPr>
          <w:ilvl w:val="0"/>
          <w:numId w:val="23"/>
        </w:numPr>
      </w:pPr>
      <w:r>
        <w:t xml:space="preserve">0 </w:t>
      </w:r>
      <w:r>
        <w:rPr>
          <w:i/>
        </w:rPr>
        <w:t>Critical Priority</w:t>
      </w:r>
      <w:r>
        <w:t xml:space="preserve"> findings</w:t>
      </w:r>
    </w:p>
    <w:p w14:paraId="5857924B" w14:textId="77777777" w:rsidR="00F07669" w:rsidRDefault="00F07669" w:rsidP="00F07669">
      <w:pPr>
        <w:pStyle w:val="BodyText"/>
        <w:numPr>
          <w:ilvl w:val="0"/>
          <w:numId w:val="23"/>
        </w:numPr>
      </w:pPr>
      <w:r>
        <w:t xml:space="preserve">0 </w:t>
      </w:r>
      <w:r>
        <w:rPr>
          <w:i/>
        </w:rPr>
        <w:t>High Priority</w:t>
      </w:r>
      <w:r>
        <w:t xml:space="preserve"> findings</w:t>
      </w:r>
    </w:p>
    <w:p w14:paraId="32942296" w14:textId="77777777" w:rsidR="00F07669" w:rsidRDefault="00F07669" w:rsidP="00F07669">
      <w:pPr>
        <w:pStyle w:val="BodyText"/>
        <w:numPr>
          <w:ilvl w:val="0"/>
          <w:numId w:val="23"/>
        </w:numPr>
      </w:pPr>
      <w:r>
        <w:t xml:space="preserve">1 </w:t>
      </w:r>
      <w:r>
        <w:rPr>
          <w:i/>
        </w:rPr>
        <w:t>Medium Priority</w:t>
      </w:r>
      <w:r>
        <w:t xml:space="preserve"> findings</w:t>
      </w:r>
    </w:p>
    <w:p w14:paraId="77FF9813" w14:textId="77777777" w:rsidR="00F07669" w:rsidRDefault="00F07669" w:rsidP="00F07669">
      <w:pPr>
        <w:pStyle w:val="BodyText"/>
        <w:numPr>
          <w:ilvl w:val="0"/>
          <w:numId w:val="23"/>
        </w:numPr>
      </w:pPr>
      <w:r>
        <w:t xml:space="preserve">0 </w:t>
      </w:r>
      <w:r>
        <w:rPr>
          <w:i/>
        </w:rPr>
        <w:t>Low Priority</w:t>
      </w:r>
      <w:r>
        <w:t xml:space="preserve"> findings</w:t>
      </w:r>
    </w:p>
    <w:p w14:paraId="237A0AF6" w14:textId="77777777" w:rsidR="00F07669" w:rsidRDefault="00F07669" w:rsidP="00F07669">
      <w:pPr>
        <w:pStyle w:val="BodyText"/>
        <w:numPr>
          <w:ilvl w:val="0"/>
          <w:numId w:val="23"/>
        </w:numPr>
      </w:pPr>
      <w:r>
        <w:t xml:space="preserve">0 </w:t>
      </w:r>
      <w:r>
        <w:rPr>
          <w:i/>
        </w:rPr>
        <w:t>Informational</w:t>
      </w:r>
      <w:r w:rsidR="007F0D6B">
        <w:rPr>
          <w:i/>
        </w:rPr>
        <w:t xml:space="preserve"> (Minimal)</w:t>
      </w:r>
      <w:r>
        <w:rPr>
          <w:i/>
        </w:rPr>
        <w:t xml:space="preserve"> </w:t>
      </w:r>
      <w:r>
        <w:t>findings</w:t>
      </w:r>
    </w:p>
    <w:p w14:paraId="1C03552A" w14:textId="77777777" w:rsidR="00F07669" w:rsidRDefault="00F07669" w:rsidP="002D18C2">
      <w:pPr>
        <w:pStyle w:val="NormalWeb"/>
        <w:rPr>
          <w:szCs w:val="22"/>
        </w:rPr>
      </w:pPr>
    </w:p>
    <w:p w14:paraId="46E6DEE9" w14:textId="77777777" w:rsidR="00E93098" w:rsidRDefault="00E93098" w:rsidP="002D18C2">
      <w:pPr>
        <w:pStyle w:val="NormalWeb"/>
        <w:rPr>
          <w:szCs w:val="22"/>
        </w:rPr>
      </w:pPr>
    </w:p>
    <w:p w14:paraId="22026265" w14:textId="77777777" w:rsidR="00F07669" w:rsidRDefault="00307B8F" w:rsidP="002D18C2">
      <w:pPr>
        <w:pStyle w:val="NormalWeb"/>
        <w:rPr>
          <w:szCs w:val="22"/>
        </w:rPr>
      </w:pPr>
      <w:r>
        <w:rPr>
          <w:szCs w:val="22"/>
        </w:rPr>
        <w:t>Below is a summary of the findings, vulnerability severity</w:t>
      </w:r>
      <w:r w:rsidR="008D31B2">
        <w:rPr>
          <w:szCs w:val="22"/>
        </w:rPr>
        <w:t xml:space="preserve">, and recommendation to remediate. See Section 3 – Findings for </w:t>
      </w:r>
      <w:r w:rsidR="00C73AA8">
        <w:rPr>
          <w:szCs w:val="22"/>
        </w:rPr>
        <w:t>additional details on the findings.</w:t>
      </w:r>
    </w:p>
    <w:p w14:paraId="508576AF" w14:textId="77777777" w:rsidR="00C73AA8" w:rsidRDefault="00C73AA8" w:rsidP="002D18C2">
      <w:pPr>
        <w:pStyle w:val="NormalWeb"/>
        <w:rPr>
          <w:szCs w:val="22"/>
        </w:rPr>
      </w:pPr>
    </w:p>
    <w:tbl>
      <w:tblPr>
        <w:tblStyle w:val="Style1"/>
        <w:tblW w:w="11340" w:type="dxa"/>
        <w:tblInd w:w="-882" w:type="dxa"/>
        <w:tblBorders>
          <w:bottom w:val="single" w:sz="4" w:space="0" w:color="00B0F0"/>
        </w:tblBorders>
        <w:tblLayout w:type="fixed"/>
        <w:tblLook w:val="06A0" w:firstRow="1" w:lastRow="0" w:firstColumn="1" w:lastColumn="0" w:noHBand="1" w:noVBand="1"/>
      </w:tblPr>
      <w:tblGrid>
        <w:gridCol w:w="2340"/>
        <w:gridCol w:w="1350"/>
        <w:gridCol w:w="1350"/>
        <w:gridCol w:w="1350"/>
        <w:gridCol w:w="4950"/>
      </w:tblGrid>
      <w:tr w:rsidR="00885F35" w:rsidRPr="00F972EA" w14:paraId="526239F5" w14:textId="77777777" w:rsidTr="00460997">
        <w:tc>
          <w:tcPr>
            <w:tcW w:w="2340" w:type="dxa"/>
            <w:tcBorders>
              <w:bottom w:val="single" w:sz="6" w:space="0" w:color="1C4094"/>
            </w:tcBorders>
          </w:tcPr>
          <w:p w14:paraId="2B27080B" w14:textId="77777777" w:rsidR="00885F35" w:rsidRPr="004D2C51" w:rsidRDefault="00885F35" w:rsidP="000D501E">
            <w:pPr>
              <w:pStyle w:val="TableHeading"/>
              <w:rPr>
                <w:color w:val="1C4094"/>
              </w:rPr>
            </w:pPr>
            <w:r w:rsidRPr="004D2C51">
              <w:rPr>
                <w:color w:val="1C4094"/>
              </w:rPr>
              <w:t xml:space="preserve">Finding </w:t>
            </w:r>
          </w:p>
        </w:tc>
        <w:tc>
          <w:tcPr>
            <w:tcW w:w="1350" w:type="dxa"/>
            <w:tcBorders>
              <w:bottom w:val="single" w:sz="6" w:space="0" w:color="1C4094"/>
            </w:tcBorders>
          </w:tcPr>
          <w:p w14:paraId="136C5A20" w14:textId="77777777" w:rsidR="00885F35" w:rsidRPr="004D2C51" w:rsidRDefault="00885F35" w:rsidP="000D501E">
            <w:pPr>
              <w:pStyle w:val="TableHeading"/>
              <w:rPr>
                <w:color w:val="1C4094"/>
              </w:rPr>
            </w:pPr>
            <w:r w:rsidRPr="004D2C51">
              <w:rPr>
                <w:color w:val="1C4094"/>
              </w:rPr>
              <w:t xml:space="preserve">Likelihood </w:t>
            </w:r>
          </w:p>
        </w:tc>
        <w:tc>
          <w:tcPr>
            <w:tcW w:w="1350" w:type="dxa"/>
            <w:tcBorders>
              <w:bottom w:val="single" w:sz="6" w:space="0" w:color="1C4094"/>
            </w:tcBorders>
          </w:tcPr>
          <w:p w14:paraId="3ECA4615" w14:textId="77777777" w:rsidR="00885F35" w:rsidRPr="004D2C51" w:rsidRDefault="00885F35" w:rsidP="000D501E">
            <w:pPr>
              <w:pStyle w:val="TableHeading"/>
              <w:rPr>
                <w:color w:val="1C4094"/>
              </w:rPr>
            </w:pPr>
            <w:r w:rsidRPr="004D2C51">
              <w:rPr>
                <w:color w:val="1C4094"/>
              </w:rPr>
              <w:t xml:space="preserve">Impact </w:t>
            </w:r>
          </w:p>
        </w:tc>
        <w:tc>
          <w:tcPr>
            <w:tcW w:w="1350" w:type="dxa"/>
            <w:tcBorders>
              <w:bottom w:val="single" w:sz="6" w:space="0" w:color="1C4094"/>
            </w:tcBorders>
          </w:tcPr>
          <w:p w14:paraId="70EF5FE7" w14:textId="77777777" w:rsidR="00885F35" w:rsidRPr="004D2C51" w:rsidRDefault="00885F35" w:rsidP="000D501E">
            <w:pPr>
              <w:pStyle w:val="TableHeading"/>
              <w:rPr>
                <w:color w:val="1C4094"/>
              </w:rPr>
            </w:pPr>
            <w:r w:rsidRPr="004D2C51">
              <w:rPr>
                <w:color w:val="1C4094"/>
              </w:rPr>
              <w:t>Severity</w:t>
            </w:r>
          </w:p>
        </w:tc>
        <w:tc>
          <w:tcPr>
            <w:tcW w:w="4950" w:type="dxa"/>
            <w:tcBorders>
              <w:bottom w:val="single" w:sz="6" w:space="0" w:color="1C4094"/>
            </w:tcBorders>
          </w:tcPr>
          <w:p w14:paraId="2A3F1DAD" w14:textId="77777777" w:rsidR="00885F35" w:rsidRPr="004D2C51" w:rsidRDefault="00467F35" w:rsidP="000D501E">
            <w:pPr>
              <w:pStyle w:val="TableHeading"/>
              <w:rPr>
                <w:color w:val="1C4094"/>
              </w:rPr>
            </w:pPr>
            <w:r w:rsidRPr="004D2C51">
              <w:rPr>
                <w:color w:val="1C4094"/>
              </w:rPr>
              <w:t>Recommendation</w:t>
            </w:r>
          </w:p>
        </w:tc>
      </w:tr>
      <w:tr w:rsidR="00885F35" w:rsidRPr="00F972EA" w14:paraId="511D0383" w14:textId="77777777" w:rsidTr="00460997">
        <w:tc>
          <w:tcPr>
            <w:tcW w:w="2340" w:type="dxa"/>
            <w:tcBorders>
              <w:top w:val="single" w:sz="6" w:space="0" w:color="1C4094"/>
              <w:bottom w:val="single" w:sz="6" w:space="0" w:color="1C4094"/>
            </w:tcBorders>
          </w:tcPr>
          <w:p w14:paraId="1D564A1E" w14:textId="77777777" w:rsidR="00885F35" w:rsidRPr="00DC2448" w:rsidRDefault="00885F35" w:rsidP="00DC2448">
            <w:pPr>
              <w:rPr>
                <w:sz w:val="18"/>
                <w:szCs w:val="18"/>
              </w:rPr>
            </w:pPr>
            <w:r w:rsidRPr="00DC2448">
              <w:rPr>
                <w:sz w:val="18"/>
                <w:szCs w:val="18"/>
              </w:rPr>
              <w:t>Cross-Site Request Forgery</w:t>
            </w:r>
          </w:p>
        </w:tc>
        <w:tc>
          <w:tcPr>
            <w:tcW w:w="1350" w:type="dxa"/>
            <w:tcBorders>
              <w:top w:val="single" w:sz="6" w:space="0" w:color="1C4094"/>
              <w:bottom w:val="single" w:sz="6" w:space="0" w:color="1C4094"/>
            </w:tcBorders>
          </w:tcPr>
          <w:p w14:paraId="126619C6" w14:textId="77777777" w:rsidR="00885F35" w:rsidRPr="00DC2448" w:rsidRDefault="00885F35" w:rsidP="00DC2448">
            <w:pPr>
              <w:rPr>
                <w:sz w:val="18"/>
                <w:szCs w:val="18"/>
              </w:rPr>
            </w:pPr>
            <w:r w:rsidRPr="00DC2448">
              <w:rPr>
                <w:sz w:val="18"/>
                <w:szCs w:val="18"/>
              </w:rPr>
              <w:t>Medium</w:t>
            </w:r>
          </w:p>
        </w:tc>
        <w:tc>
          <w:tcPr>
            <w:tcW w:w="1350" w:type="dxa"/>
            <w:tcBorders>
              <w:top w:val="single" w:sz="6" w:space="0" w:color="1C4094"/>
              <w:bottom w:val="single" w:sz="6" w:space="0" w:color="1C4094"/>
            </w:tcBorders>
          </w:tcPr>
          <w:p w14:paraId="71F76F3C" w14:textId="77777777" w:rsidR="00885F35" w:rsidRPr="00DC2448" w:rsidRDefault="00885F35" w:rsidP="00DC2448">
            <w:pPr>
              <w:rPr>
                <w:sz w:val="18"/>
                <w:szCs w:val="18"/>
              </w:rPr>
            </w:pPr>
            <w:r w:rsidRPr="00DC2448">
              <w:rPr>
                <w:sz w:val="18"/>
                <w:szCs w:val="18"/>
              </w:rPr>
              <w:t>Medium</w:t>
            </w:r>
          </w:p>
        </w:tc>
        <w:tc>
          <w:tcPr>
            <w:tcW w:w="1350" w:type="dxa"/>
            <w:tcBorders>
              <w:top w:val="single" w:sz="6" w:space="0" w:color="1C4094"/>
              <w:bottom w:val="single" w:sz="6" w:space="0" w:color="1C4094"/>
            </w:tcBorders>
          </w:tcPr>
          <w:p w14:paraId="3C733461" w14:textId="77777777" w:rsidR="00885F35" w:rsidRPr="00DC2448" w:rsidRDefault="00885F35" w:rsidP="00DC2448">
            <w:pPr>
              <w:rPr>
                <w:sz w:val="18"/>
                <w:szCs w:val="18"/>
              </w:rPr>
            </w:pPr>
            <w:r w:rsidRPr="00DC2448">
              <w:rPr>
                <w:sz w:val="18"/>
                <w:szCs w:val="18"/>
              </w:rPr>
              <w:t>Medium</w:t>
            </w:r>
          </w:p>
        </w:tc>
        <w:tc>
          <w:tcPr>
            <w:tcW w:w="4950" w:type="dxa"/>
            <w:tcBorders>
              <w:top w:val="single" w:sz="6" w:space="0" w:color="1C4094"/>
              <w:bottom w:val="single" w:sz="6" w:space="0" w:color="1C4094"/>
            </w:tcBorders>
          </w:tcPr>
          <w:p w14:paraId="2AAD3027" w14:textId="77777777" w:rsidR="0016670E" w:rsidRDefault="00CD1214">
            <w:r>
              <w:rPr>
                <w:rFonts w:ascii="Calisto MT (Body)" w:cs="Times New Roman"/>
                <w:sz w:val="18"/>
              </w:rPr>
              <w:t>222</w:t>
            </w:r>
          </w:p>
        </w:tc>
      </w:tr>
      <w:tr w:rsidR="00460997" w14:paraId="2912D0BF" w14:textId="77777777" w:rsidTr="00460997">
        <w:tblPrEx>
          <w:tblBorders>
            <w:bottom w:val="none" w:sz="0" w:space="0" w:color="auto"/>
          </w:tblBorders>
          <w:tblLook w:val="04A0" w:firstRow="1" w:lastRow="0" w:firstColumn="1" w:lastColumn="0" w:noHBand="0" w:noVBand="1"/>
        </w:tblPrEx>
        <w:tc>
          <w:tcPr>
            <w:tcW w:w="2340" w:type="dxa"/>
          </w:tcPr>
          <w:p w14:paraId="58DEC110" w14:textId="77777777" w:rsidR="00460997" w:rsidRPr="00DC2448" w:rsidRDefault="00460997" w:rsidP="00225E8F">
            <w:pPr>
              <w:rPr>
                <w:sz w:val="18"/>
                <w:szCs w:val="18"/>
              </w:rPr>
            </w:pPr>
            <w:r w:rsidRPr="00DC2448">
              <w:rPr>
                <w:sz w:val="18"/>
                <w:szCs w:val="18"/>
              </w:rPr>
              <w:t>Cross-Site Request Forgery</w:t>
            </w:r>
          </w:p>
        </w:tc>
        <w:tc>
          <w:tcPr>
            <w:tcW w:w="1350" w:type="dxa"/>
          </w:tcPr>
          <w:p w14:paraId="74A177D9" w14:textId="77777777" w:rsidR="00460997" w:rsidRPr="00DC2448" w:rsidRDefault="00460997" w:rsidP="00225E8F">
            <w:pPr>
              <w:rPr>
                <w:sz w:val="18"/>
                <w:szCs w:val="18"/>
              </w:rPr>
            </w:pPr>
            <w:r w:rsidRPr="00DC2448">
              <w:rPr>
                <w:sz w:val="18"/>
                <w:szCs w:val="18"/>
              </w:rPr>
              <w:t>Medium</w:t>
            </w:r>
          </w:p>
        </w:tc>
        <w:tc>
          <w:tcPr>
            <w:tcW w:w="1350" w:type="dxa"/>
          </w:tcPr>
          <w:p w14:paraId="717FB564" w14:textId="77777777" w:rsidR="00460997" w:rsidRPr="00DC2448" w:rsidRDefault="00460997" w:rsidP="00225E8F">
            <w:pPr>
              <w:rPr>
                <w:sz w:val="18"/>
                <w:szCs w:val="18"/>
              </w:rPr>
            </w:pPr>
            <w:r w:rsidRPr="00DC2448">
              <w:rPr>
                <w:sz w:val="18"/>
                <w:szCs w:val="18"/>
              </w:rPr>
              <w:t>Medium</w:t>
            </w:r>
          </w:p>
        </w:tc>
        <w:tc>
          <w:tcPr>
            <w:tcW w:w="1350" w:type="dxa"/>
          </w:tcPr>
          <w:p w14:paraId="4B5EBD61" w14:textId="77777777" w:rsidR="00460997" w:rsidRPr="00DC2448" w:rsidRDefault="00460997" w:rsidP="00225E8F">
            <w:pPr>
              <w:rPr>
                <w:sz w:val="18"/>
                <w:szCs w:val="18"/>
              </w:rPr>
            </w:pPr>
            <w:r w:rsidRPr="00DC2448">
              <w:rPr>
                <w:sz w:val="18"/>
                <w:szCs w:val="18"/>
              </w:rPr>
              <w:t>Medium</w:t>
            </w:r>
          </w:p>
        </w:tc>
        <w:tc>
          <w:tcPr>
            <w:tcW w:w="4950" w:type="dxa"/>
          </w:tcPr>
          <w:p w14:paraId="0C941C6A" w14:textId="77777777" w:rsidR="00460997" w:rsidRDefault="00460997" w:rsidP="00225E8F">
            <w:r>
              <w:rPr>
                <w:rFonts w:ascii="Calisto MT (Body)" w:cs="Times New Roman"/>
                <w:sz w:val="18"/>
              </w:rPr>
              <w:t>222</w:t>
            </w:r>
          </w:p>
        </w:tc>
      </w:tr>
      <w:tr w:rsidR="00460997" w14:paraId="4C13E151" w14:textId="77777777" w:rsidTr="00460997">
        <w:tblPrEx>
          <w:tblBorders>
            <w:bottom w:val="none" w:sz="0" w:space="0" w:color="auto"/>
          </w:tblBorders>
          <w:tblLook w:val="04A0" w:firstRow="1" w:lastRow="0" w:firstColumn="1" w:lastColumn="0" w:noHBand="0" w:noVBand="1"/>
        </w:tblPrEx>
        <w:tc>
          <w:tcPr>
            <w:tcW w:w="2340" w:type="dxa"/>
          </w:tcPr>
          <w:p w14:paraId="7523639C" w14:textId="77777777" w:rsidR="00460997" w:rsidRPr="00DC2448" w:rsidRDefault="00460997" w:rsidP="00225E8F">
            <w:pPr>
              <w:rPr>
                <w:sz w:val="18"/>
                <w:szCs w:val="18"/>
              </w:rPr>
            </w:pPr>
            <w:r w:rsidRPr="00DC2448">
              <w:rPr>
                <w:sz w:val="18"/>
                <w:szCs w:val="18"/>
              </w:rPr>
              <w:t>Cross-Site Request Forgery</w:t>
            </w:r>
          </w:p>
        </w:tc>
        <w:tc>
          <w:tcPr>
            <w:tcW w:w="1350" w:type="dxa"/>
          </w:tcPr>
          <w:p w14:paraId="69B14271" w14:textId="77777777" w:rsidR="00460997" w:rsidRPr="00DC2448" w:rsidRDefault="00460997" w:rsidP="00225E8F">
            <w:pPr>
              <w:rPr>
                <w:sz w:val="18"/>
                <w:szCs w:val="18"/>
              </w:rPr>
            </w:pPr>
            <w:r w:rsidRPr="00DC2448">
              <w:rPr>
                <w:sz w:val="18"/>
                <w:szCs w:val="18"/>
              </w:rPr>
              <w:t>Medium</w:t>
            </w:r>
          </w:p>
        </w:tc>
        <w:tc>
          <w:tcPr>
            <w:tcW w:w="1350" w:type="dxa"/>
          </w:tcPr>
          <w:p w14:paraId="504EE31C" w14:textId="77777777" w:rsidR="00460997" w:rsidRPr="00DC2448" w:rsidRDefault="00460997" w:rsidP="00225E8F">
            <w:pPr>
              <w:rPr>
                <w:sz w:val="18"/>
                <w:szCs w:val="18"/>
              </w:rPr>
            </w:pPr>
            <w:r w:rsidRPr="00DC2448">
              <w:rPr>
                <w:sz w:val="18"/>
                <w:szCs w:val="18"/>
              </w:rPr>
              <w:t>Medium</w:t>
            </w:r>
          </w:p>
        </w:tc>
        <w:tc>
          <w:tcPr>
            <w:tcW w:w="1350" w:type="dxa"/>
          </w:tcPr>
          <w:p w14:paraId="7D6B7EE3" w14:textId="77777777" w:rsidR="00460997" w:rsidRPr="00DC2448" w:rsidRDefault="00460997" w:rsidP="00225E8F">
            <w:pPr>
              <w:rPr>
                <w:sz w:val="18"/>
                <w:szCs w:val="18"/>
              </w:rPr>
            </w:pPr>
            <w:r w:rsidRPr="00DC2448">
              <w:rPr>
                <w:sz w:val="18"/>
                <w:szCs w:val="18"/>
              </w:rPr>
              <w:t>Medium</w:t>
            </w:r>
          </w:p>
        </w:tc>
        <w:tc>
          <w:tcPr>
            <w:tcW w:w="4950" w:type="dxa"/>
          </w:tcPr>
          <w:p w14:paraId="1FEFC2E0" w14:textId="77777777" w:rsidR="00460997" w:rsidRDefault="00460997" w:rsidP="00225E8F">
            <w:r>
              <w:rPr>
                <w:rFonts w:ascii="Calisto MT (Body)" w:cs="Times New Roman"/>
                <w:sz w:val="18"/>
              </w:rPr>
              <w:t>222</w:t>
            </w:r>
          </w:p>
        </w:tc>
      </w:tr>
    </w:tbl>
    <w:p w14:paraId="611C8D08" w14:textId="77777777" w:rsidR="00B61E04" w:rsidRDefault="00B61E04" w:rsidP="00AC1601">
      <w:pPr>
        <w:pStyle w:val="BodyIndent"/>
        <w:numPr>
          <w:ilvl w:val="0"/>
          <w:numId w:val="0"/>
        </w:numPr>
        <w:tabs>
          <w:tab w:val="left" w:pos="4020"/>
        </w:tabs>
      </w:pPr>
    </w:p>
    <w:p w14:paraId="1F5B60F2" w14:textId="77777777" w:rsidR="00B61E04" w:rsidRDefault="00B61E04" w:rsidP="00AC1601">
      <w:pPr>
        <w:pStyle w:val="BodyIndent"/>
        <w:numPr>
          <w:ilvl w:val="0"/>
          <w:numId w:val="0"/>
        </w:numPr>
        <w:tabs>
          <w:tab w:val="left" w:pos="4020"/>
        </w:tabs>
      </w:pPr>
    </w:p>
    <w:p w14:paraId="0FA2F31E" w14:textId="77777777" w:rsidR="00B529E8" w:rsidRDefault="00B529E8" w:rsidP="00AC1601">
      <w:pPr>
        <w:pStyle w:val="BodyIndent"/>
        <w:numPr>
          <w:ilvl w:val="0"/>
          <w:numId w:val="0"/>
        </w:numPr>
        <w:tabs>
          <w:tab w:val="left" w:pos="4020"/>
        </w:tabs>
      </w:pPr>
    </w:p>
    <w:p w14:paraId="79557925" w14:textId="77777777" w:rsidR="00B61E04" w:rsidRDefault="00B61E04" w:rsidP="00AC1601">
      <w:pPr>
        <w:pStyle w:val="BodyIndent"/>
        <w:numPr>
          <w:ilvl w:val="0"/>
          <w:numId w:val="0"/>
        </w:numPr>
        <w:tabs>
          <w:tab w:val="left" w:pos="4020"/>
        </w:tabs>
      </w:pPr>
    </w:p>
    <w:p w14:paraId="5F1589EF" w14:textId="77777777" w:rsidR="00B61E04" w:rsidRDefault="00B61E04" w:rsidP="00AC1601">
      <w:pPr>
        <w:pStyle w:val="BodyIndent"/>
        <w:numPr>
          <w:ilvl w:val="0"/>
          <w:numId w:val="0"/>
        </w:numPr>
        <w:tabs>
          <w:tab w:val="left" w:pos="4020"/>
        </w:tabs>
      </w:pPr>
    </w:p>
    <w:p w14:paraId="58597BA7" w14:textId="77777777" w:rsidR="00B61E04" w:rsidRDefault="00B61E04" w:rsidP="00AC1601">
      <w:pPr>
        <w:pStyle w:val="BodyIndent"/>
        <w:numPr>
          <w:ilvl w:val="0"/>
          <w:numId w:val="0"/>
        </w:numPr>
        <w:tabs>
          <w:tab w:val="left" w:pos="4020"/>
        </w:tabs>
      </w:pPr>
    </w:p>
    <w:p w14:paraId="7BE989BC" w14:textId="77777777" w:rsidR="00B61E04" w:rsidRDefault="00B61E04" w:rsidP="00AC1601">
      <w:pPr>
        <w:pStyle w:val="BodyIndent"/>
        <w:numPr>
          <w:ilvl w:val="0"/>
          <w:numId w:val="0"/>
        </w:numPr>
        <w:tabs>
          <w:tab w:val="left" w:pos="4020"/>
        </w:tabs>
      </w:pPr>
    </w:p>
    <w:p w14:paraId="4955E9DB" w14:textId="77777777" w:rsidR="00B61E04" w:rsidRDefault="00B61E04" w:rsidP="00AC1601">
      <w:pPr>
        <w:pStyle w:val="BodyIndent"/>
        <w:numPr>
          <w:ilvl w:val="0"/>
          <w:numId w:val="0"/>
        </w:numPr>
        <w:tabs>
          <w:tab w:val="left" w:pos="4020"/>
        </w:tabs>
      </w:pPr>
    </w:p>
    <w:p w14:paraId="7FF95A6F" w14:textId="77777777" w:rsidR="00B61E04" w:rsidRPr="00F972EA" w:rsidRDefault="00B61E04" w:rsidP="00AC1601">
      <w:pPr>
        <w:pStyle w:val="BodyIndent"/>
        <w:numPr>
          <w:ilvl w:val="0"/>
          <w:numId w:val="0"/>
        </w:numPr>
        <w:tabs>
          <w:tab w:val="left" w:pos="4020"/>
        </w:tabs>
        <w:sectPr w:rsidR="00B61E04" w:rsidRPr="00F972EA" w:rsidSect="00326191">
          <w:headerReference w:type="even" r:id="rId29"/>
          <w:headerReference w:type="default" r:id="rId30"/>
          <w:footerReference w:type="even" r:id="rId31"/>
          <w:footerReference w:type="default" r:id="rId32"/>
          <w:headerReference w:type="first" r:id="rId33"/>
          <w:footerReference w:type="first" r:id="rId34"/>
          <w:pgSz w:w="12240" w:h="15840" w:code="1"/>
          <w:pgMar w:top="1440" w:right="1440" w:bottom="1440" w:left="1440" w:header="720" w:footer="720" w:gutter="0"/>
          <w:cols w:space="720"/>
          <w:titlePg/>
          <w:docGrid w:linePitch="299"/>
        </w:sectPr>
      </w:pPr>
    </w:p>
    <w:p w14:paraId="1C0F5966" w14:textId="77777777" w:rsidR="00C758D7" w:rsidRPr="00660D86" w:rsidRDefault="00151A28" w:rsidP="006F3765">
      <w:pPr>
        <w:pStyle w:val="Heading1"/>
        <w:jc w:val="both"/>
        <w:rPr>
          <w:color w:val="1C4094"/>
        </w:rPr>
      </w:pPr>
      <w:bookmarkStart w:id="17" w:name="_Toc347309115"/>
      <w:bookmarkStart w:id="18" w:name="_Toc49516019"/>
      <w:bookmarkStart w:id="19" w:name="_Toc461598545"/>
      <w:r w:rsidRPr="00660D86">
        <w:rPr>
          <w:color w:val="1C4094"/>
        </w:rPr>
        <w:lastRenderedPageBreak/>
        <w:t>Introduction</w:t>
      </w:r>
      <w:bookmarkEnd w:id="17"/>
      <w:bookmarkEnd w:id="18"/>
    </w:p>
    <w:p w14:paraId="13E56850" w14:textId="3A0C646E" w:rsidR="002C7EE9" w:rsidRDefault="001930B6" w:rsidP="004D3F69">
      <w:pPr>
        <w:pStyle w:val="BodyText"/>
      </w:pPr>
      <w:r>
        <w:t>Travel and Leisure</w:t>
      </w:r>
      <w:r>
        <w:t xml:space="preserve"> </w:t>
      </w:r>
      <w:r w:rsidR="00F130CA">
        <w:t xml:space="preserve">Application Security has performed a </w:t>
      </w:r>
      <w:r w:rsidR="00D863D8">
        <w:t>Penetration Test</w:t>
      </w:r>
      <w:r w:rsidR="00F130CA">
        <w:t xml:space="preserve"> assessment on </w:t>
      </w:r>
      <w:r w:rsidR="001F603A">
        <w:t>Travel and Leisure Co. CTF</w:t>
      </w:r>
      <w:r w:rsidR="004D3F69">
        <w:t xml:space="preserve"> </w:t>
      </w:r>
      <w:r w:rsidR="00BC750B" w:rsidRPr="00F972EA">
        <w:t xml:space="preserve">beginning on </w:t>
      </w:r>
      <w:r w:rsidR="00293835">
        <w:t>09-08-2022</w:t>
      </w:r>
      <w:r w:rsidR="00BC750B" w:rsidRPr="00F972EA">
        <w:t xml:space="preserve"> </w:t>
      </w:r>
      <w:r w:rsidR="00E25EA6" w:rsidRPr="00F972EA">
        <w:t xml:space="preserve">and </w:t>
      </w:r>
      <w:r w:rsidR="00E25EA6" w:rsidRPr="00F972EA" w:rsidDel="00EB0A10">
        <w:t>ending</w:t>
      </w:r>
      <w:r w:rsidR="00BC750B" w:rsidRPr="00F972EA">
        <w:t xml:space="preserve"> on </w:t>
      </w:r>
      <w:r w:rsidR="00293835">
        <w:t>09-12-2022</w:t>
      </w:r>
      <w:r w:rsidR="002A5511">
        <w:t>.</w:t>
      </w:r>
      <w:r w:rsidR="002C7EE9">
        <w:t xml:space="preserve"> </w:t>
      </w:r>
    </w:p>
    <w:p w14:paraId="62DF78C3" w14:textId="77777777" w:rsidR="007B16F6" w:rsidRPr="00F972EA" w:rsidDel="00EB0A10" w:rsidRDefault="007B16F6" w:rsidP="006F3765">
      <w:pPr>
        <w:pStyle w:val="BodyText"/>
      </w:pPr>
    </w:p>
    <w:p w14:paraId="3228B76B" w14:textId="77777777" w:rsidR="00C758D7" w:rsidRPr="00F972EA" w:rsidRDefault="0085186E" w:rsidP="006F3765">
      <w:pPr>
        <w:pStyle w:val="Heading2"/>
        <w:jc w:val="both"/>
      </w:pPr>
      <w:bookmarkStart w:id="20" w:name="_Toc347309116"/>
      <w:bookmarkStart w:id="21" w:name="_Toc49516020"/>
      <w:r w:rsidRPr="00F972EA">
        <w:t>Objective</w:t>
      </w:r>
      <w:bookmarkEnd w:id="20"/>
      <w:bookmarkEnd w:id="21"/>
    </w:p>
    <w:p w14:paraId="5F1150E5" w14:textId="77777777" w:rsidR="0063096B" w:rsidRDefault="00A97773" w:rsidP="0063096B">
      <w:pPr>
        <w:pStyle w:val="BodyText"/>
      </w:pPr>
      <w:r w:rsidRPr="00F972EA">
        <w:t xml:space="preserve">The </w:t>
      </w:r>
      <w:r w:rsidR="003D3A4E" w:rsidRPr="00F972EA">
        <w:t>objective</w:t>
      </w:r>
      <w:r w:rsidRPr="00F972EA">
        <w:t xml:space="preserve"> of this assessment was to assess the overall security posture of the application from a </w:t>
      </w:r>
      <w:r w:rsidR="006C284F">
        <w:t>grey</w:t>
      </w:r>
      <w:r w:rsidRPr="00F972EA">
        <w:t xml:space="preserve">-box perspective. </w:t>
      </w:r>
      <w:r w:rsidR="0063096B" w:rsidRPr="00F972EA">
        <w:t>This includes determining the application’s ability to resist common attack patterns and identifying vulnerable areas in the internal or external interfaces that may be exploited by a malicious user</w:t>
      </w:r>
      <w:r w:rsidR="0080285B">
        <w:t>.</w:t>
      </w:r>
      <w:r w:rsidR="0063096B" w:rsidRPr="00F972EA">
        <w:t xml:space="preserve"> </w:t>
      </w:r>
    </w:p>
    <w:p w14:paraId="365956E8" w14:textId="77777777" w:rsidR="007B16F6" w:rsidRPr="00F972EA" w:rsidRDefault="007B16F6" w:rsidP="0063096B">
      <w:pPr>
        <w:pStyle w:val="BodyText"/>
      </w:pPr>
    </w:p>
    <w:p w14:paraId="1C67C379" w14:textId="77777777" w:rsidR="0085186E" w:rsidRPr="00F972EA" w:rsidRDefault="0085186E" w:rsidP="006F3765">
      <w:pPr>
        <w:pStyle w:val="Heading2"/>
        <w:jc w:val="both"/>
      </w:pPr>
      <w:bookmarkStart w:id="22" w:name="_Toc347309117"/>
      <w:bookmarkStart w:id="23" w:name="_Toc49516021"/>
      <w:r w:rsidRPr="00F972EA">
        <w:t>Scope</w:t>
      </w:r>
      <w:bookmarkEnd w:id="22"/>
      <w:bookmarkEnd w:id="23"/>
    </w:p>
    <w:p w14:paraId="53C2AD7B" w14:textId="77777777" w:rsidR="00D87B04" w:rsidRPr="00F972EA" w:rsidRDefault="000F0DDA" w:rsidP="006F3765">
      <w:pPr>
        <w:pStyle w:val="BodyText"/>
      </w:pPr>
      <w:r w:rsidRPr="00F972EA">
        <w:t>The sco</w:t>
      </w:r>
      <w:r w:rsidR="00EF628D" w:rsidRPr="00F972EA">
        <w:t xml:space="preserve">pe of this </w:t>
      </w:r>
      <w:r w:rsidR="00990946">
        <w:t xml:space="preserve">assessment </w:t>
      </w:r>
      <w:r w:rsidR="00D87B04" w:rsidRPr="00F972EA">
        <w:t>was</w:t>
      </w:r>
      <w:r w:rsidR="00EF628D" w:rsidRPr="00F972EA">
        <w:t xml:space="preserve"> limited </w:t>
      </w:r>
      <w:r w:rsidRPr="00F972EA">
        <w:t>to</w:t>
      </w:r>
      <w:r w:rsidR="00D87B04" w:rsidRPr="00F972EA">
        <w:t xml:space="preserve"> components and </w:t>
      </w:r>
      <w:r w:rsidR="004579AF" w:rsidRPr="00F972EA">
        <w:t>interfaces</w:t>
      </w:r>
      <w:r w:rsidR="00D87B04" w:rsidRPr="00F972EA">
        <w:t xml:space="preserve"> </w:t>
      </w:r>
      <w:r w:rsidR="008554EB" w:rsidRPr="00F972EA">
        <w:t>specific</w:t>
      </w:r>
      <w:r w:rsidR="00D87B04" w:rsidRPr="00F972EA">
        <w:t xml:space="preserve"> to </w:t>
      </w:r>
      <w:r w:rsidR="001F603A">
        <w:t>Travel and Leisure Co. CTF</w:t>
      </w:r>
      <w:r w:rsidR="00D87B04" w:rsidRPr="00F972EA">
        <w:t xml:space="preserve">. </w:t>
      </w:r>
      <w:r w:rsidR="00BA47CE" w:rsidRPr="00F972EA">
        <w:t>T</w:t>
      </w:r>
      <w:r w:rsidR="00D87B04" w:rsidRPr="00F972EA">
        <w:t xml:space="preserve">he following </w:t>
      </w:r>
      <w:r w:rsidR="002C7EE9">
        <w:t>wa</w:t>
      </w:r>
      <w:r w:rsidR="00DA599C">
        <w:t>s</w:t>
      </w:r>
      <w:r w:rsidR="00BA47CE" w:rsidRPr="00F972EA">
        <w:t xml:space="preserve"> considered in-</w:t>
      </w:r>
      <w:r w:rsidR="00D87B04" w:rsidRPr="00F972EA">
        <w:t>scope:</w:t>
      </w:r>
    </w:p>
    <w:p w14:paraId="6E862E2F" w14:textId="77777777" w:rsidR="00FF29BB" w:rsidRDefault="00FF29BB">
      <w:bookmarkStart w:id="24" w:name="_Toc78689968"/>
      <w:bookmarkStart w:id="25" w:name="_Toc461598555"/>
      <w:r>
        <w:br w:type="page"/>
      </w:r>
    </w:p>
    <w:p w14:paraId="2CA6AD7F" w14:textId="77777777" w:rsidR="00EE4FB0" w:rsidRPr="00B80108" w:rsidRDefault="00EE4FB0" w:rsidP="00EE4FB0">
      <w:pPr>
        <w:pStyle w:val="Heading1"/>
        <w:rPr>
          <w:color w:val="1C4094"/>
        </w:rPr>
      </w:pPr>
      <w:bookmarkStart w:id="26" w:name="_Toc49516022"/>
      <w:r w:rsidRPr="00B80108">
        <w:rPr>
          <w:color w:val="1C4094"/>
        </w:rPr>
        <w:lastRenderedPageBreak/>
        <w:t>Methodology</w:t>
      </w:r>
      <w:bookmarkEnd w:id="26"/>
    </w:p>
    <w:p w14:paraId="115AB4AF" w14:textId="77777777" w:rsidR="00EE4FB0" w:rsidRPr="00F972EA" w:rsidRDefault="00EE4FB0" w:rsidP="00EE4FB0">
      <w:pPr>
        <w:pStyle w:val="Heading2"/>
      </w:pPr>
      <w:bookmarkStart w:id="27" w:name="_Toc408406716"/>
      <w:bookmarkStart w:id="28" w:name="_Toc49516023"/>
      <w:r w:rsidRPr="00F972EA">
        <w:t>Assessment Type</w:t>
      </w:r>
      <w:bookmarkEnd w:id="27"/>
      <w:bookmarkEnd w:id="28"/>
    </w:p>
    <w:p w14:paraId="5FD2655B" w14:textId="2121B267" w:rsidR="00EE4FB0" w:rsidRPr="00F972EA" w:rsidRDefault="001930B6" w:rsidP="00EE4FB0">
      <w:pPr>
        <w:pStyle w:val="BodyText"/>
      </w:pPr>
      <w:r>
        <w:t>Travel and Leisure</w:t>
      </w:r>
      <w:r w:rsidR="002C7EE9">
        <w:t xml:space="preserve"> Application Security</w:t>
      </w:r>
      <w:r w:rsidR="00EE4FB0" w:rsidRPr="00F972EA">
        <w:t xml:space="preserve"> was engaged to perform a time-boxed manual </w:t>
      </w:r>
      <w:r w:rsidR="00683367">
        <w:t>penetration testing</w:t>
      </w:r>
      <w:r w:rsidR="00EE4FB0" w:rsidRPr="00F972EA">
        <w:t xml:space="preserve"> assessment against the target application. This assessment involved a deep automated scan using automated scanning tools to discover common vulnerabilities, as well as </w:t>
      </w:r>
      <w:sdt>
        <w:sdtPr>
          <w:id w:val="-1756900401"/>
          <w:placeholder>
            <w:docPart w:val="556AEA9C181A4453B1D50DE0C09A873D"/>
          </w:placeholder>
          <w:dropDownList>
            <w:listItem w:displayText="checklist based manual testing. The checklist focuses on the most common issues encountered in applications such as authentication, authorization and encryption." w:value="checklist based manual testing. The checklist focuses on the most common issues encountered in applications such as authentication, authorization and encryption."/>
            <w:listItem w:displayText="manual testing. Manual testing includes validation of all issue types covered under the automated scan as well as checks for problems not typically found by automated scanners such as authentication, authorization and business logic flaws." w:value="manual testing. Manual testing includes validation of all issue types covered under the automated scan as well as checks for problems not typically found by automated scanners such as authentication, authorization and business logic flaws."/>
          </w:dropDownList>
        </w:sdtPr>
        <w:sdtEndPr/>
        <w:sdtContent>
          <w:r w:rsidR="00EE4FB0" w:rsidRPr="00F972EA">
            <w:t>manual testing. Manual testing includes validation of all issue types covered under the automated scan as well as checks for problems not typically found by automated scanners such as authentication, authorization and business logic flaws.</w:t>
          </w:r>
        </w:sdtContent>
      </w:sdt>
    </w:p>
    <w:p w14:paraId="25872E59" w14:textId="77777777" w:rsidR="00EE4FB0" w:rsidRPr="00F972EA" w:rsidRDefault="00EE4FB0" w:rsidP="00EE4FB0">
      <w:pPr>
        <w:pStyle w:val="Heading2"/>
      </w:pPr>
      <w:bookmarkStart w:id="29" w:name="_Toc408406717"/>
      <w:bookmarkStart w:id="30" w:name="_Toc49516024"/>
      <w:r w:rsidRPr="00F972EA">
        <w:t>Risk Assessment Methodology</w:t>
      </w:r>
      <w:bookmarkEnd w:id="29"/>
      <w:bookmarkEnd w:id="30"/>
    </w:p>
    <w:p w14:paraId="4E09E173" w14:textId="77777777" w:rsidR="00EE4FB0" w:rsidRPr="00F972EA" w:rsidRDefault="00EE4FB0" w:rsidP="00EE4FB0">
      <w:pPr>
        <w:pStyle w:val="BodyText"/>
      </w:pPr>
      <w:r w:rsidRPr="00F972EA">
        <w:t xml:space="preserve">The severity assigned to each vulnerability was calculated using the NIST 800-30 </w:t>
      </w:r>
      <w:r w:rsidR="00687C79">
        <w:t xml:space="preserve">Revision </w:t>
      </w:r>
      <w:r w:rsidR="000823B8">
        <w:t xml:space="preserve">1 </w:t>
      </w:r>
      <w:r w:rsidRPr="00F972EA">
        <w:t xml:space="preserve">standard. This standard determines the risk posed by application based on the likelihood an attacker exploits the vulnerability and the impact that it would have on the business. </w:t>
      </w:r>
    </w:p>
    <w:p w14:paraId="6C1ADFCD" w14:textId="77777777" w:rsidR="00EE4FB0" w:rsidRPr="00F972EA" w:rsidRDefault="00EE4FB0" w:rsidP="00EE4FB0">
      <w:pPr>
        <w:pStyle w:val="BodyText"/>
        <w:rPr>
          <w:b/>
        </w:rPr>
      </w:pPr>
      <w:r w:rsidRPr="00F972EA">
        <w:rPr>
          <w:b/>
        </w:rPr>
        <w:t>Likelihood</w:t>
      </w:r>
    </w:p>
    <w:p w14:paraId="5E08B24F" w14:textId="77777777" w:rsidR="00EE4FB0" w:rsidRPr="00F972EA" w:rsidRDefault="00EE4FB0" w:rsidP="00EE4FB0">
      <w:pPr>
        <w:pStyle w:val="BodyText"/>
      </w:pPr>
      <w:r w:rsidRPr="00F972EA">
        <w:t>The difficulty of exploiting the described security vulnerability includes required skill level and the amount of access necessary to visit the element susceptible to the vulnerability.  The difficulty is rated with the following values:</w:t>
      </w:r>
    </w:p>
    <w:p w14:paraId="0EAD5DD7" w14:textId="77777777" w:rsidR="00EE4FB0" w:rsidRPr="00F972EA" w:rsidRDefault="00EE4FB0" w:rsidP="00EE4FB0">
      <w:pPr>
        <w:pStyle w:val="BodyIndent"/>
        <w:rPr>
          <w:b/>
        </w:rPr>
      </w:pPr>
      <w:r w:rsidRPr="00F972EA">
        <w:rPr>
          <w:b/>
        </w:rPr>
        <w:t xml:space="preserve">Critical: </w:t>
      </w:r>
      <w:r w:rsidRPr="00F972EA">
        <w:t>An attacker is almost certain to initiate the threat event.</w:t>
      </w:r>
    </w:p>
    <w:p w14:paraId="2BF5AC1E" w14:textId="77777777" w:rsidR="00EE4FB0" w:rsidRPr="00F972EA" w:rsidRDefault="00EE4FB0" w:rsidP="00EE4FB0">
      <w:pPr>
        <w:pStyle w:val="BodyIndent"/>
      </w:pPr>
      <w:r w:rsidRPr="00F972EA">
        <w:rPr>
          <w:b/>
        </w:rPr>
        <w:t>High</w:t>
      </w:r>
      <w:r w:rsidRPr="00F972EA">
        <w:t xml:space="preserve">: An untrained user could exploit the </w:t>
      </w:r>
      <w:r w:rsidR="00637BF1" w:rsidRPr="00F972EA">
        <w:t>vulnerability,</w:t>
      </w:r>
      <w:r w:rsidRPr="00F972EA">
        <w:t xml:space="preserve"> or the vulnerability is very obvious and easily accessible.</w:t>
      </w:r>
    </w:p>
    <w:p w14:paraId="0AD8B86B" w14:textId="77777777" w:rsidR="00EE4FB0" w:rsidRPr="00F972EA" w:rsidRDefault="00EE4FB0" w:rsidP="00EE4FB0">
      <w:pPr>
        <w:pStyle w:val="BodyIndent"/>
      </w:pPr>
      <w:r w:rsidRPr="00F972EA">
        <w:rPr>
          <w:b/>
        </w:rPr>
        <w:t>Medium</w:t>
      </w:r>
      <w:r w:rsidRPr="00F972EA">
        <w:t>: The vulnerability requires some hacking knowledge or access is restricted in some way.</w:t>
      </w:r>
    </w:p>
    <w:p w14:paraId="37279938" w14:textId="77777777" w:rsidR="00EE4FB0" w:rsidRPr="00F972EA" w:rsidRDefault="00EE4FB0" w:rsidP="00EE4FB0">
      <w:pPr>
        <w:pStyle w:val="BodyIndent"/>
      </w:pPr>
      <w:r w:rsidRPr="00F972EA">
        <w:rPr>
          <w:b/>
        </w:rPr>
        <w:t>Low</w:t>
      </w:r>
      <w:r w:rsidRPr="00F972EA">
        <w:t>: Exploiting the vulnerability requires application access, significant time, resource or a specialized skillset.</w:t>
      </w:r>
    </w:p>
    <w:p w14:paraId="052DC39A" w14:textId="77777777" w:rsidR="00EE4FB0" w:rsidRPr="00F972EA" w:rsidRDefault="00EE4FB0" w:rsidP="00EE4FB0">
      <w:pPr>
        <w:pStyle w:val="BodyIndent"/>
      </w:pPr>
      <w:r w:rsidRPr="00F972EA">
        <w:rPr>
          <w:b/>
        </w:rPr>
        <w:t>Minimal</w:t>
      </w:r>
      <w:r w:rsidRPr="00F972EA">
        <w:t>: Adversaries are highly unlikely to leverage the vulnerability.</w:t>
      </w:r>
    </w:p>
    <w:p w14:paraId="47B59EA5" w14:textId="77777777" w:rsidR="00EE4FB0" w:rsidRPr="00F972EA" w:rsidRDefault="00EE4FB0" w:rsidP="00EE4FB0">
      <w:pPr>
        <w:pStyle w:val="BodyText"/>
        <w:rPr>
          <w:b/>
        </w:rPr>
      </w:pPr>
      <w:r w:rsidRPr="00F972EA">
        <w:rPr>
          <w:b/>
        </w:rPr>
        <w:t>Impact</w:t>
      </w:r>
    </w:p>
    <w:p w14:paraId="1D940685" w14:textId="77777777" w:rsidR="00EE4FB0" w:rsidRPr="00F972EA" w:rsidRDefault="006D2156" w:rsidP="00EE4FB0">
      <w:pPr>
        <w:pStyle w:val="BodyText"/>
      </w:pPr>
      <w:r w:rsidRPr="00F972EA">
        <w:t xml:space="preserve">The impact </w:t>
      </w:r>
      <w:r w:rsidR="00CA4F5E" w:rsidRPr="00F972EA">
        <w:t>the</w:t>
      </w:r>
      <w:r w:rsidR="00EE4FB0" w:rsidRPr="00F972EA">
        <w:t xml:space="preserve"> vulnerability would have on the organization if it were successfully exploited is rated with the following values:</w:t>
      </w:r>
    </w:p>
    <w:p w14:paraId="52CAE958" w14:textId="77777777" w:rsidR="00EE4FB0" w:rsidRPr="00F972EA" w:rsidRDefault="00EE4FB0" w:rsidP="00EE4FB0">
      <w:pPr>
        <w:pStyle w:val="BodyIndent"/>
      </w:pPr>
      <w:r w:rsidRPr="00F972EA">
        <w:rPr>
          <w:b/>
        </w:rPr>
        <w:t>Critical:</w:t>
      </w:r>
      <w:r w:rsidRPr="00F972EA">
        <w:t xml:space="preserve"> The issue causes multiple severe or catastrophic effects on organizational operations, organizational assets or other organizations.</w:t>
      </w:r>
    </w:p>
    <w:p w14:paraId="4D66A451" w14:textId="77777777" w:rsidR="00EE4FB0" w:rsidRPr="00F972EA" w:rsidRDefault="00EE4FB0" w:rsidP="00EE4FB0">
      <w:pPr>
        <w:pStyle w:val="BodyIndent"/>
      </w:pPr>
      <w:r w:rsidRPr="00F972EA">
        <w:rPr>
          <w:b/>
        </w:rPr>
        <w:t>High</w:t>
      </w:r>
      <w:r w:rsidRPr="00F972EA">
        <w:t>: Exploitation produces severe degradation in mission capability to the point that the organization is not able to perform primary functions or results in damage to organizational assets.</w:t>
      </w:r>
    </w:p>
    <w:p w14:paraId="75BA9EF9" w14:textId="77777777" w:rsidR="00EE4FB0" w:rsidRPr="00F972EA" w:rsidRDefault="00EE4FB0" w:rsidP="00EE4FB0">
      <w:pPr>
        <w:pStyle w:val="BodyIndent"/>
      </w:pPr>
      <w:r w:rsidRPr="00F972EA">
        <w:rPr>
          <w:b/>
        </w:rPr>
        <w:t>Medium</w:t>
      </w:r>
      <w:r w:rsidRPr="00F972EA">
        <w:t>: Threat events trigger degradation in mission capability to an extent the application is able to perform its primary functions, but their effectiveness is reduced and there may be damage to organizational assets.</w:t>
      </w:r>
    </w:p>
    <w:p w14:paraId="1371B7B6" w14:textId="77777777" w:rsidR="00EE4FB0" w:rsidRPr="00F972EA" w:rsidRDefault="00EE4FB0" w:rsidP="00EE4FB0">
      <w:pPr>
        <w:pStyle w:val="BodyIndent"/>
      </w:pPr>
      <w:r w:rsidRPr="00F972EA">
        <w:rPr>
          <w:b/>
        </w:rPr>
        <w:t>Low</w:t>
      </w:r>
      <w:r w:rsidRPr="00F972EA">
        <w:t>:  Successful exploitation has limited degradation in mission capability; the organization is able to perform its primary functions, but their effectiveness is noticeably reduced and may result in minor damage to organizational assets.</w:t>
      </w:r>
    </w:p>
    <w:p w14:paraId="0CA18156" w14:textId="77777777" w:rsidR="00EE4FB0" w:rsidRPr="00F972EA" w:rsidRDefault="00EE4FB0" w:rsidP="00EE4FB0">
      <w:pPr>
        <w:pStyle w:val="BodyIndent"/>
      </w:pPr>
      <w:r w:rsidRPr="00F972EA">
        <w:rPr>
          <w:b/>
        </w:rPr>
        <w:lastRenderedPageBreak/>
        <w:t>Minimal</w:t>
      </w:r>
      <w:r w:rsidRPr="00F972EA">
        <w:t>: The threat could have a negligible adverse effect on organizational operations or organizational assets.</w:t>
      </w:r>
    </w:p>
    <w:p w14:paraId="2AEB66E8" w14:textId="77777777" w:rsidR="00007B85" w:rsidRPr="00F972EA" w:rsidRDefault="00007B85" w:rsidP="00007B85">
      <w:pPr>
        <w:pStyle w:val="BodyIndent"/>
        <w:numPr>
          <w:ilvl w:val="0"/>
          <w:numId w:val="0"/>
        </w:numPr>
        <w:rPr>
          <w:b/>
        </w:rPr>
      </w:pPr>
      <w:r w:rsidRPr="00F972EA">
        <w:rPr>
          <w:b/>
        </w:rPr>
        <w:t>Severity</w:t>
      </w:r>
    </w:p>
    <w:p w14:paraId="23D7A1A2" w14:textId="77777777" w:rsidR="00EE4FB0" w:rsidRPr="00F972EA" w:rsidRDefault="00007B85" w:rsidP="00007B85">
      <w:pPr>
        <w:pStyle w:val="BodyText"/>
      </w:pPr>
      <w:r w:rsidRPr="00F972EA">
        <w:t xml:space="preserve">The </w:t>
      </w:r>
      <w:r w:rsidR="00EF3AF3" w:rsidRPr="00F972EA">
        <w:t>vulnerability</w:t>
      </w:r>
      <w:r w:rsidRPr="00F972EA">
        <w:t xml:space="preserve"> severity is </w:t>
      </w:r>
      <w:r w:rsidR="00EF3AF3" w:rsidRPr="00F972EA">
        <w:t>determined</w:t>
      </w:r>
      <w:r w:rsidRPr="00F972EA">
        <w:t xml:space="preserve"> </w:t>
      </w:r>
      <w:r w:rsidR="00EF3AF3" w:rsidRPr="00F972EA">
        <w:t>using</w:t>
      </w:r>
      <w:r w:rsidRPr="00F972EA">
        <w:t xml:space="preserve"> the likelihood and impact </w:t>
      </w:r>
      <w:r w:rsidR="00EF3AF3" w:rsidRPr="00F972EA">
        <w:t>weights in</w:t>
      </w:r>
      <w:r w:rsidRPr="00F972EA">
        <w:t xml:space="preserve"> the following table:</w:t>
      </w:r>
    </w:p>
    <w:tbl>
      <w:tblPr>
        <w:tblStyle w:val="TableGrid"/>
        <w:tblW w:w="0" w:type="auto"/>
        <w:jc w:val="center"/>
        <w:tblLook w:val="04A0" w:firstRow="1" w:lastRow="0" w:firstColumn="1" w:lastColumn="0" w:noHBand="0" w:noVBand="1"/>
      </w:tblPr>
      <w:tblGrid>
        <w:gridCol w:w="729"/>
        <w:gridCol w:w="1290"/>
        <w:gridCol w:w="1292"/>
        <w:gridCol w:w="1279"/>
        <w:gridCol w:w="1279"/>
        <w:gridCol w:w="1274"/>
        <w:gridCol w:w="1274"/>
      </w:tblGrid>
      <w:tr w:rsidR="00EE4FB0" w:rsidRPr="00F972EA" w14:paraId="0BACF3D2" w14:textId="77777777" w:rsidTr="00EE4FB0">
        <w:trPr>
          <w:jc w:val="center"/>
        </w:trPr>
        <w:tc>
          <w:tcPr>
            <w:tcW w:w="2019" w:type="dxa"/>
            <w:gridSpan w:val="2"/>
            <w:vMerge w:val="restart"/>
            <w:tcBorders>
              <w:top w:val="nil"/>
              <w:left w:val="nil"/>
              <w:bottom w:val="nil"/>
              <w:right w:val="single" w:sz="4" w:space="0" w:color="auto"/>
            </w:tcBorders>
          </w:tcPr>
          <w:p w14:paraId="2260850B" w14:textId="77777777" w:rsidR="00EE4FB0" w:rsidRPr="00F972EA" w:rsidRDefault="00EE4FB0" w:rsidP="00EE4FB0">
            <w:pPr>
              <w:pStyle w:val="BodyText"/>
              <w:rPr>
                <w:sz w:val="16"/>
              </w:rPr>
            </w:pPr>
          </w:p>
        </w:tc>
        <w:tc>
          <w:tcPr>
            <w:tcW w:w="6398" w:type="dxa"/>
            <w:gridSpan w:val="5"/>
            <w:tcBorders>
              <w:left w:val="single" w:sz="4" w:space="0" w:color="auto"/>
            </w:tcBorders>
          </w:tcPr>
          <w:p w14:paraId="6BDCAB85" w14:textId="77777777" w:rsidR="00EE4FB0" w:rsidRPr="00F972EA" w:rsidRDefault="00EE4FB0" w:rsidP="00EE4FB0">
            <w:pPr>
              <w:pStyle w:val="BodyText"/>
              <w:jc w:val="center"/>
              <w:rPr>
                <w:b/>
                <w:sz w:val="16"/>
              </w:rPr>
            </w:pPr>
            <w:r w:rsidRPr="00F972EA">
              <w:rPr>
                <w:b/>
                <w:sz w:val="16"/>
              </w:rPr>
              <w:t>Impact</w:t>
            </w:r>
          </w:p>
        </w:tc>
      </w:tr>
      <w:tr w:rsidR="00EE4FB0" w:rsidRPr="00F972EA" w14:paraId="33CDA3B1" w14:textId="77777777" w:rsidTr="00EE4FB0">
        <w:trPr>
          <w:jc w:val="center"/>
        </w:trPr>
        <w:tc>
          <w:tcPr>
            <w:tcW w:w="2019" w:type="dxa"/>
            <w:gridSpan w:val="2"/>
            <w:vMerge/>
            <w:tcBorders>
              <w:top w:val="nil"/>
              <w:left w:val="nil"/>
              <w:bottom w:val="nil"/>
              <w:right w:val="single" w:sz="4" w:space="0" w:color="auto"/>
            </w:tcBorders>
          </w:tcPr>
          <w:p w14:paraId="0512855A" w14:textId="77777777" w:rsidR="00EE4FB0" w:rsidRPr="00F972EA" w:rsidRDefault="00EE4FB0" w:rsidP="00EE4FB0">
            <w:pPr>
              <w:pStyle w:val="BodyText"/>
              <w:rPr>
                <w:sz w:val="16"/>
              </w:rPr>
            </w:pPr>
          </w:p>
        </w:tc>
        <w:tc>
          <w:tcPr>
            <w:tcW w:w="1292" w:type="dxa"/>
            <w:tcBorders>
              <w:left w:val="single" w:sz="4" w:space="0" w:color="auto"/>
            </w:tcBorders>
          </w:tcPr>
          <w:p w14:paraId="32927ACE" w14:textId="77777777" w:rsidR="00EE4FB0" w:rsidRPr="00F972EA" w:rsidRDefault="00EE4FB0" w:rsidP="00EE4FB0">
            <w:pPr>
              <w:pStyle w:val="BodyText"/>
              <w:jc w:val="center"/>
              <w:rPr>
                <w:b/>
                <w:i/>
                <w:sz w:val="16"/>
              </w:rPr>
            </w:pPr>
            <w:r w:rsidRPr="00F972EA">
              <w:rPr>
                <w:b/>
                <w:i/>
                <w:sz w:val="16"/>
              </w:rPr>
              <w:t>Minimal</w:t>
            </w:r>
          </w:p>
        </w:tc>
        <w:tc>
          <w:tcPr>
            <w:tcW w:w="1279" w:type="dxa"/>
          </w:tcPr>
          <w:p w14:paraId="387DF1A6" w14:textId="77777777" w:rsidR="00EE4FB0" w:rsidRPr="00F972EA" w:rsidRDefault="00EE4FB0" w:rsidP="00EE4FB0">
            <w:pPr>
              <w:pStyle w:val="BodyText"/>
              <w:jc w:val="center"/>
              <w:rPr>
                <w:b/>
                <w:i/>
                <w:sz w:val="16"/>
              </w:rPr>
            </w:pPr>
            <w:r w:rsidRPr="00F972EA">
              <w:rPr>
                <w:b/>
                <w:i/>
                <w:sz w:val="16"/>
              </w:rPr>
              <w:t>Low</w:t>
            </w:r>
          </w:p>
        </w:tc>
        <w:tc>
          <w:tcPr>
            <w:tcW w:w="1279" w:type="dxa"/>
          </w:tcPr>
          <w:p w14:paraId="52AC4BB7" w14:textId="77777777" w:rsidR="00EE4FB0" w:rsidRPr="00F972EA" w:rsidRDefault="00EE4FB0" w:rsidP="00EE4FB0">
            <w:pPr>
              <w:pStyle w:val="BodyText"/>
              <w:jc w:val="center"/>
              <w:rPr>
                <w:b/>
                <w:i/>
                <w:sz w:val="16"/>
              </w:rPr>
            </w:pPr>
            <w:r w:rsidRPr="00F972EA">
              <w:rPr>
                <w:b/>
                <w:i/>
                <w:sz w:val="16"/>
              </w:rPr>
              <w:t>Medium</w:t>
            </w:r>
          </w:p>
        </w:tc>
        <w:tc>
          <w:tcPr>
            <w:tcW w:w="1274" w:type="dxa"/>
          </w:tcPr>
          <w:p w14:paraId="36E1803A" w14:textId="77777777" w:rsidR="00EE4FB0" w:rsidRPr="00F972EA" w:rsidRDefault="00EE4FB0" w:rsidP="00EE4FB0">
            <w:pPr>
              <w:pStyle w:val="BodyText"/>
              <w:jc w:val="center"/>
              <w:rPr>
                <w:b/>
                <w:i/>
                <w:sz w:val="16"/>
              </w:rPr>
            </w:pPr>
            <w:r w:rsidRPr="00F972EA">
              <w:rPr>
                <w:b/>
                <w:i/>
                <w:sz w:val="16"/>
              </w:rPr>
              <w:t>High</w:t>
            </w:r>
          </w:p>
        </w:tc>
        <w:tc>
          <w:tcPr>
            <w:tcW w:w="1274" w:type="dxa"/>
          </w:tcPr>
          <w:p w14:paraId="0400F542" w14:textId="77777777" w:rsidR="00EE4FB0" w:rsidRPr="00F972EA" w:rsidRDefault="00EE4FB0" w:rsidP="00EE4FB0">
            <w:pPr>
              <w:pStyle w:val="BodyText"/>
              <w:jc w:val="center"/>
              <w:rPr>
                <w:b/>
                <w:i/>
                <w:sz w:val="16"/>
              </w:rPr>
            </w:pPr>
            <w:r w:rsidRPr="00F972EA">
              <w:rPr>
                <w:b/>
                <w:i/>
                <w:sz w:val="16"/>
              </w:rPr>
              <w:t>Critical</w:t>
            </w:r>
          </w:p>
        </w:tc>
      </w:tr>
      <w:tr w:rsidR="00EE4FB0" w:rsidRPr="00F972EA" w14:paraId="200F959B" w14:textId="77777777" w:rsidTr="00EF3AF3">
        <w:trPr>
          <w:jc w:val="center"/>
        </w:trPr>
        <w:tc>
          <w:tcPr>
            <w:tcW w:w="729" w:type="dxa"/>
            <w:vMerge w:val="restart"/>
            <w:tcBorders>
              <w:top w:val="single" w:sz="4" w:space="0" w:color="auto"/>
            </w:tcBorders>
            <w:textDirection w:val="btLr"/>
          </w:tcPr>
          <w:p w14:paraId="730D9869" w14:textId="77777777" w:rsidR="00EE4FB0" w:rsidRPr="00F972EA" w:rsidRDefault="00EE4FB0" w:rsidP="00EE4FB0">
            <w:pPr>
              <w:pStyle w:val="BodyText"/>
              <w:ind w:left="113" w:right="113"/>
              <w:jc w:val="center"/>
              <w:rPr>
                <w:b/>
                <w:sz w:val="16"/>
              </w:rPr>
            </w:pPr>
            <w:r w:rsidRPr="00F972EA">
              <w:rPr>
                <w:b/>
                <w:sz w:val="16"/>
              </w:rPr>
              <w:t>Likelihood</w:t>
            </w:r>
          </w:p>
        </w:tc>
        <w:tc>
          <w:tcPr>
            <w:tcW w:w="1290" w:type="dxa"/>
            <w:tcBorders>
              <w:top w:val="single" w:sz="4" w:space="0" w:color="auto"/>
            </w:tcBorders>
          </w:tcPr>
          <w:p w14:paraId="6B9CEF8D" w14:textId="77777777" w:rsidR="00EE4FB0" w:rsidRPr="00F972EA" w:rsidRDefault="00EE4FB0" w:rsidP="00EE4FB0">
            <w:pPr>
              <w:pStyle w:val="BodyText"/>
              <w:jc w:val="center"/>
              <w:rPr>
                <w:b/>
                <w:i/>
                <w:sz w:val="16"/>
              </w:rPr>
            </w:pPr>
            <w:r w:rsidRPr="00F972EA">
              <w:rPr>
                <w:b/>
                <w:i/>
                <w:sz w:val="16"/>
              </w:rPr>
              <w:t>Critical</w:t>
            </w:r>
          </w:p>
        </w:tc>
        <w:tc>
          <w:tcPr>
            <w:tcW w:w="1292" w:type="dxa"/>
            <w:shd w:val="clear" w:color="auto" w:fill="BCE292"/>
          </w:tcPr>
          <w:p w14:paraId="7E9ED45A" w14:textId="77777777" w:rsidR="00EE4FB0" w:rsidRPr="00F972EA" w:rsidRDefault="00EE4FB0" w:rsidP="00EE4FB0">
            <w:pPr>
              <w:pStyle w:val="BodyText"/>
              <w:jc w:val="center"/>
              <w:rPr>
                <w:b/>
                <w:sz w:val="16"/>
              </w:rPr>
            </w:pPr>
            <w:r w:rsidRPr="00F972EA">
              <w:rPr>
                <w:b/>
                <w:sz w:val="16"/>
              </w:rPr>
              <w:t>Minimal</w:t>
            </w:r>
          </w:p>
        </w:tc>
        <w:tc>
          <w:tcPr>
            <w:tcW w:w="1279" w:type="dxa"/>
            <w:shd w:val="clear" w:color="auto" w:fill="53D2FF"/>
          </w:tcPr>
          <w:p w14:paraId="2E4582B3" w14:textId="77777777" w:rsidR="00EE4FB0" w:rsidRPr="00F972EA" w:rsidRDefault="00EE4FB0" w:rsidP="00EE4FB0">
            <w:pPr>
              <w:pStyle w:val="BodyText"/>
              <w:jc w:val="center"/>
              <w:rPr>
                <w:b/>
                <w:sz w:val="16"/>
              </w:rPr>
            </w:pPr>
            <w:r w:rsidRPr="00F972EA">
              <w:rPr>
                <w:b/>
                <w:sz w:val="16"/>
              </w:rPr>
              <w:t>Low</w:t>
            </w:r>
          </w:p>
        </w:tc>
        <w:tc>
          <w:tcPr>
            <w:tcW w:w="1279" w:type="dxa"/>
            <w:shd w:val="clear" w:color="auto" w:fill="FFFF8F"/>
          </w:tcPr>
          <w:p w14:paraId="3BB3C633" w14:textId="77777777" w:rsidR="00EE4FB0" w:rsidRPr="00F972EA" w:rsidRDefault="00EE4FB0" w:rsidP="00EE4FB0">
            <w:pPr>
              <w:pStyle w:val="BodyText"/>
              <w:jc w:val="center"/>
              <w:rPr>
                <w:b/>
                <w:sz w:val="16"/>
              </w:rPr>
            </w:pPr>
            <w:r w:rsidRPr="00F972EA">
              <w:rPr>
                <w:b/>
                <w:sz w:val="16"/>
              </w:rPr>
              <w:t>Medium</w:t>
            </w:r>
          </w:p>
        </w:tc>
        <w:tc>
          <w:tcPr>
            <w:tcW w:w="1274" w:type="dxa"/>
            <w:shd w:val="clear" w:color="auto" w:fill="FFD44B"/>
          </w:tcPr>
          <w:p w14:paraId="7AC75CB4" w14:textId="77777777" w:rsidR="00EE4FB0" w:rsidRPr="00F972EA" w:rsidRDefault="00EE4FB0" w:rsidP="00EE4FB0">
            <w:pPr>
              <w:pStyle w:val="BodyText"/>
              <w:jc w:val="center"/>
              <w:rPr>
                <w:b/>
                <w:sz w:val="16"/>
              </w:rPr>
            </w:pPr>
            <w:r w:rsidRPr="00F972EA">
              <w:rPr>
                <w:b/>
                <w:sz w:val="16"/>
              </w:rPr>
              <w:t>High</w:t>
            </w:r>
          </w:p>
        </w:tc>
        <w:tc>
          <w:tcPr>
            <w:tcW w:w="1274" w:type="dxa"/>
            <w:shd w:val="clear" w:color="auto" w:fill="FF6161"/>
          </w:tcPr>
          <w:p w14:paraId="4D3C5ED9" w14:textId="77777777" w:rsidR="00EE4FB0" w:rsidRPr="00F972EA" w:rsidRDefault="00EE4FB0" w:rsidP="00EE4FB0">
            <w:pPr>
              <w:pStyle w:val="BodyText"/>
              <w:jc w:val="center"/>
              <w:rPr>
                <w:b/>
                <w:sz w:val="16"/>
              </w:rPr>
            </w:pPr>
            <w:r w:rsidRPr="00F972EA">
              <w:rPr>
                <w:b/>
                <w:sz w:val="16"/>
              </w:rPr>
              <w:t>Critical</w:t>
            </w:r>
          </w:p>
        </w:tc>
      </w:tr>
      <w:tr w:rsidR="00EE4FB0" w:rsidRPr="00F972EA" w14:paraId="258D32E8" w14:textId="77777777" w:rsidTr="00EF3AF3">
        <w:trPr>
          <w:jc w:val="center"/>
        </w:trPr>
        <w:tc>
          <w:tcPr>
            <w:tcW w:w="729" w:type="dxa"/>
            <w:vMerge/>
          </w:tcPr>
          <w:p w14:paraId="10EB2EEF" w14:textId="77777777" w:rsidR="00EE4FB0" w:rsidRPr="00F972EA" w:rsidRDefault="00EE4FB0" w:rsidP="00EE4FB0">
            <w:pPr>
              <w:pStyle w:val="BodyText"/>
              <w:rPr>
                <w:b/>
                <w:sz w:val="16"/>
              </w:rPr>
            </w:pPr>
          </w:p>
        </w:tc>
        <w:tc>
          <w:tcPr>
            <w:tcW w:w="1290" w:type="dxa"/>
          </w:tcPr>
          <w:p w14:paraId="29742F36" w14:textId="77777777" w:rsidR="00EE4FB0" w:rsidRPr="00F972EA" w:rsidRDefault="00EE4FB0" w:rsidP="00EE4FB0">
            <w:pPr>
              <w:pStyle w:val="BodyText"/>
              <w:jc w:val="center"/>
              <w:rPr>
                <w:b/>
                <w:i/>
                <w:sz w:val="16"/>
              </w:rPr>
            </w:pPr>
            <w:r w:rsidRPr="00F972EA">
              <w:rPr>
                <w:b/>
                <w:i/>
                <w:sz w:val="16"/>
              </w:rPr>
              <w:t>High</w:t>
            </w:r>
          </w:p>
        </w:tc>
        <w:tc>
          <w:tcPr>
            <w:tcW w:w="1292" w:type="dxa"/>
            <w:shd w:val="clear" w:color="auto" w:fill="BCE292"/>
          </w:tcPr>
          <w:p w14:paraId="694400C8" w14:textId="77777777" w:rsidR="00EE4FB0" w:rsidRPr="00F972EA" w:rsidRDefault="00EE4FB0" w:rsidP="00EE4FB0">
            <w:pPr>
              <w:pStyle w:val="BodyText"/>
              <w:jc w:val="center"/>
              <w:rPr>
                <w:b/>
                <w:sz w:val="16"/>
              </w:rPr>
            </w:pPr>
            <w:r w:rsidRPr="00F972EA">
              <w:rPr>
                <w:b/>
                <w:sz w:val="16"/>
              </w:rPr>
              <w:t>Minimal</w:t>
            </w:r>
          </w:p>
        </w:tc>
        <w:tc>
          <w:tcPr>
            <w:tcW w:w="1279" w:type="dxa"/>
            <w:shd w:val="clear" w:color="auto" w:fill="53D2FF"/>
          </w:tcPr>
          <w:p w14:paraId="70DEF483" w14:textId="77777777" w:rsidR="00EE4FB0" w:rsidRPr="00F972EA" w:rsidRDefault="00EE4FB0" w:rsidP="00EE4FB0">
            <w:pPr>
              <w:pStyle w:val="BodyText"/>
              <w:jc w:val="center"/>
              <w:rPr>
                <w:b/>
                <w:sz w:val="16"/>
              </w:rPr>
            </w:pPr>
            <w:r w:rsidRPr="00F972EA">
              <w:rPr>
                <w:b/>
                <w:sz w:val="16"/>
              </w:rPr>
              <w:t>Low</w:t>
            </w:r>
          </w:p>
        </w:tc>
        <w:tc>
          <w:tcPr>
            <w:tcW w:w="1279" w:type="dxa"/>
            <w:shd w:val="clear" w:color="auto" w:fill="FFFF8F"/>
          </w:tcPr>
          <w:p w14:paraId="34572918" w14:textId="77777777" w:rsidR="00EE4FB0" w:rsidRPr="00F972EA" w:rsidRDefault="00EE4FB0" w:rsidP="00EE4FB0">
            <w:pPr>
              <w:pStyle w:val="BodyText"/>
              <w:jc w:val="center"/>
              <w:rPr>
                <w:b/>
                <w:sz w:val="16"/>
              </w:rPr>
            </w:pPr>
            <w:r w:rsidRPr="00F972EA">
              <w:rPr>
                <w:b/>
                <w:sz w:val="16"/>
              </w:rPr>
              <w:t>Medium</w:t>
            </w:r>
          </w:p>
        </w:tc>
        <w:tc>
          <w:tcPr>
            <w:tcW w:w="1274" w:type="dxa"/>
            <w:shd w:val="clear" w:color="auto" w:fill="FFD44B"/>
          </w:tcPr>
          <w:p w14:paraId="0ED05FF4" w14:textId="77777777" w:rsidR="00EE4FB0" w:rsidRPr="00F972EA" w:rsidRDefault="00EE4FB0" w:rsidP="00EE4FB0">
            <w:pPr>
              <w:pStyle w:val="BodyText"/>
              <w:jc w:val="center"/>
              <w:rPr>
                <w:b/>
                <w:sz w:val="16"/>
              </w:rPr>
            </w:pPr>
            <w:r w:rsidRPr="00F972EA">
              <w:rPr>
                <w:b/>
                <w:sz w:val="16"/>
              </w:rPr>
              <w:t>High</w:t>
            </w:r>
          </w:p>
        </w:tc>
        <w:tc>
          <w:tcPr>
            <w:tcW w:w="1274" w:type="dxa"/>
            <w:shd w:val="clear" w:color="auto" w:fill="FF6161"/>
          </w:tcPr>
          <w:p w14:paraId="6AFDCC22" w14:textId="77777777" w:rsidR="00EE4FB0" w:rsidRPr="00F972EA" w:rsidRDefault="00EE4FB0" w:rsidP="00EE4FB0">
            <w:pPr>
              <w:pStyle w:val="BodyText"/>
              <w:jc w:val="center"/>
              <w:rPr>
                <w:b/>
                <w:sz w:val="16"/>
              </w:rPr>
            </w:pPr>
            <w:r w:rsidRPr="00F972EA">
              <w:rPr>
                <w:b/>
                <w:sz w:val="16"/>
              </w:rPr>
              <w:t>Critical</w:t>
            </w:r>
          </w:p>
        </w:tc>
      </w:tr>
      <w:tr w:rsidR="00EE4FB0" w:rsidRPr="00F972EA" w14:paraId="19138B89" w14:textId="77777777" w:rsidTr="00EF3AF3">
        <w:trPr>
          <w:jc w:val="center"/>
        </w:trPr>
        <w:tc>
          <w:tcPr>
            <w:tcW w:w="729" w:type="dxa"/>
            <w:vMerge/>
          </w:tcPr>
          <w:p w14:paraId="34E6C02E" w14:textId="77777777" w:rsidR="00EE4FB0" w:rsidRPr="00F972EA" w:rsidRDefault="00EE4FB0" w:rsidP="00EE4FB0">
            <w:pPr>
              <w:pStyle w:val="BodyText"/>
              <w:rPr>
                <w:b/>
                <w:sz w:val="16"/>
              </w:rPr>
            </w:pPr>
          </w:p>
        </w:tc>
        <w:tc>
          <w:tcPr>
            <w:tcW w:w="1290" w:type="dxa"/>
          </w:tcPr>
          <w:p w14:paraId="13676CA5" w14:textId="77777777" w:rsidR="00EE4FB0" w:rsidRPr="00F972EA" w:rsidRDefault="00EE4FB0" w:rsidP="00EE4FB0">
            <w:pPr>
              <w:pStyle w:val="BodyText"/>
              <w:jc w:val="center"/>
              <w:rPr>
                <w:b/>
                <w:i/>
                <w:sz w:val="16"/>
              </w:rPr>
            </w:pPr>
            <w:r w:rsidRPr="00F972EA">
              <w:rPr>
                <w:b/>
                <w:i/>
                <w:sz w:val="16"/>
              </w:rPr>
              <w:t>Medium</w:t>
            </w:r>
          </w:p>
        </w:tc>
        <w:tc>
          <w:tcPr>
            <w:tcW w:w="1292" w:type="dxa"/>
            <w:shd w:val="clear" w:color="auto" w:fill="BCE292"/>
          </w:tcPr>
          <w:p w14:paraId="01BFB7CF" w14:textId="77777777" w:rsidR="00EE4FB0" w:rsidRPr="00F972EA" w:rsidRDefault="00EE4FB0" w:rsidP="00EE4FB0">
            <w:pPr>
              <w:pStyle w:val="BodyText"/>
              <w:jc w:val="center"/>
              <w:rPr>
                <w:b/>
                <w:sz w:val="16"/>
              </w:rPr>
            </w:pPr>
            <w:r w:rsidRPr="00F972EA">
              <w:rPr>
                <w:b/>
                <w:sz w:val="16"/>
              </w:rPr>
              <w:t>Minimal</w:t>
            </w:r>
          </w:p>
        </w:tc>
        <w:tc>
          <w:tcPr>
            <w:tcW w:w="1279" w:type="dxa"/>
            <w:shd w:val="clear" w:color="auto" w:fill="53D2FF"/>
          </w:tcPr>
          <w:p w14:paraId="32FB26B7" w14:textId="77777777" w:rsidR="00EE4FB0" w:rsidRPr="00F972EA" w:rsidRDefault="00EE4FB0" w:rsidP="00EE4FB0">
            <w:pPr>
              <w:pStyle w:val="BodyText"/>
              <w:jc w:val="center"/>
              <w:rPr>
                <w:b/>
                <w:sz w:val="16"/>
              </w:rPr>
            </w:pPr>
            <w:r w:rsidRPr="00F972EA">
              <w:rPr>
                <w:b/>
                <w:sz w:val="16"/>
              </w:rPr>
              <w:t>Low</w:t>
            </w:r>
          </w:p>
        </w:tc>
        <w:tc>
          <w:tcPr>
            <w:tcW w:w="1279" w:type="dxa"/>
            <w:shd w:val="clear" w:color="auto" w:fill="FFFF8F"/>
          </w:tcPr>
          <w:p w14:paraId="6808FBE5" w14:textId="77777777" w:rsidR="00EE4FB0" w:rsidRPr="00F972EA" w:rsidRDefault="00EE4FB0" w:rsidP="00EE4FB0">
            <w:pPr>
              <w:pStyle w:val="BodyText"/>
              <w:jc w:val="center"/>
              <w:rPr>
                <w:b/>
                <w:sz w:val="16"/>
              </w:rPr>
            </w:pPr>
            <w:r w:rsidRPr="00F972EA">
              <w:rPr>
                <w:b/>
                <w:sz w:val="16"/>
              </w:rPr>
              <w:t>Medium</w:t>
            </w:r>
          </w:p>
        </w:tc>
        <w:tc>
          <w:tcPr>
            <w:tcW w:w="1274" w:type="dxa"/>
            <w:shd w:val="clear" w:color="auto" w:fill="FFFF8F"/>
          </w:tcPr>
          <w:p w14:paraId="3BB460A0" w14:textId="77777777" w:rsidR="00EE4FB0" w:rsidRPr="00F972EA" w:rsidRDefault="00EE4FB0" w:rsidP="00EE4FB0">
            <w:pPr>
              <w:pStyle w:val="BodyText"/>
              <w:jc w:val="center"/>
              <w:rPr>
                <w:b/>
                <w:sz w:val="16"/>
              </w:rPr>
            </w:pPr>
            <w:r w:rsidRPr="00F972EA">
              <w:rPr>
                <w:b/>
                <w:sz w:val="16"/>
              </w:rPr>
              <w:t>Medium</w:t>
            </w:r>
          </w:p>
        </w:tc>
        <w:tc>
          <w:tcPr>
            <w:tcW w:w="1274" w:type="dxa"/>
            <w:shd w:val="clear" w:color="auto" w:fill="FFD44B"/>
          </w:tcPr>
          <w:p w14:paraId="11EBAB33" w14:textId="77777777" w:rsidR="00EE4FB0" w:rsidRPr="00F972EA" w:rsidRDefault="00EE4FB0" w:rsidP="00EE4FB0">
            <w:pPr>
              <w:pStyle w:val="BodyText"/>
              <w:jc w:val="center"/>
              <w:rPr>
                <w:b/>
                <w:sz w:val="16"/>
              </w:rPr>
            </w:pPr>
            <w:r w:rsidRPr="00F972EA">
              <w:rPr>
                <w:b/>
                <w:sz w:val="16"/>
              </w:rPr>
              <w:t>High</w:t>
            </w:r>
          </w:p>
        </w:tc>
      </w:tr>
      <w:tr w:rsidR="00EE4FB0" w:rsidRPr="00F972EA" w14:paraId="31787420" w14:textId="77777777" w:rsidTr="00EF3AF3">
        <w:trPr>
          <w:jc w:val="center"/>
        </w:trPr>
        <w:tc>
          <w:tcPr>
            <w:tcW w:w="729" w:type="dxa"/>
            <w:vMerge/>
          </w:tcPr>
          <w:p w14:paraId="1DDCCF9A" w14:textId="77777777" w:rsidR="00EE4FB0" w:rsidRPr="00F972EA" w:rsidRDefault="00EE4FB0" w:rsidP="00EE4FB0">
            <w:pPr>
              <w:pStyle w:val="BodyText"/>
              <w:rPr>
                <w:b/>
                <w:sz w:val="16"/>
              </w:rPr>
            </w:pPr>
          </w:p>
        </w:tc>
        <w:tc>
          <w:tcPr>
            <w:tcW w:w="1290" w:type="dxa"/>
          </w:tcPr>
          <w:p w14:paraId="3B150FB4" w14:textId="77777777" w:rsidR="00EE4FB0" w:rsidRPr="00F972EA" w:rsidRDefault="00EE4FB0" w:rsidP="00EE4FB0">
            <w:pPr>
              <w:pStyle w:val="BodyText"/>
              <w:jc w:val="center"/>
              <w:rPr>
                <w:b/>
                <w:i/>
                <w:sz w:val="16"/>
              </w:rPr>
            </w:pPr>
            <w:r w:rsidRPr="00F972EA">
              <w:rPr>
                <w:b/>
                <w:i/>
                <w:sz w:val="16"/>
              </w:rPr>
              <w:t>Low</w:t>
            </w:r>
          </w:p>
        </w:tc>
        <w:tc>
          <w:tcPr>
            <w:tcW w:w="1292" w:type="dxa"/>
            <w:shd w:val="clear" w:color="auto" w:fill="BCE292"/>
          </w:tcPr>
          <w:p w14:paraId="32082E2E" w14:textId="77777777" w:rsidR="00EE4FB0" w:rsidRPr="00F972EA" w:rsidRDefault="00EE4FB0" w:rsidP="00EE4FB0">
            <w:pPr>
              <w:pStyle w:val="BodyText"/>
              <w:jc w:val="center"/>
              <w:rPr>
                <w:b/>
                <w:sz w:val="16"/>
              </w:rPr>
            </w:pPr>
            <w:r w:rsidRPr="00F972EA">
              <w:rPr>
                <w:b/>
                <w:sz w:val="16"/>
              </w:rPr>
              <w:t>Minimal</w:t>
            </w:r>
          </w:p>
        </w:tc>
        <w:tc>
          <w:tcPr>
            <w:tcW w:w="1279" w:type="dxa"/>
            <w:shd w:val="clear" w:color="auto" w:fill="53D2FF"/>
          </w:tcPr>
          <w:p w14:paraId="7EE0609E" w14:textId="77777777" w:rsidR="00EE4FB0" w:rsidRPr="00F972EA" w:rsidRDefault="00EE4FB0" w:rsidP="00EE4FB0">
            <w:pPr>
              <w:pStyle w:val="BodyText"/>
              <w:jc w:val="center"/>
              <w:rPr>
                <w:b/>
                <w:sz w:val="16"/>
              </w:rPr>
            </w:pPr>
            <w:r w:rsidRPr="00F972EA">
              <w:rPr>
                <w:b/>
                <w:sz w:val="16"/>
              </w:rPr>
              <w:t>Low</w:t>
            </w:r>
          </w:p>
        </w:tc>
        <w:tc>
          <w:tcPr>
            <w:tcW w:w="1279" w:type="dxa"/>
            <w:shd w:val="clear" w:color="auto" w:fill="53D2FF"/>
          </w:tcPr>
          <w:p w14:paraId="00E7794D" w14:textId="77777777" w:rsidR="00EE4FB0" w:rsidRPr="00F972EA" w:rsidRDefault="00EE4FB0" w:rsidP="00EE4FB0">
            <w:pPr>
              <w:pStyle w:val="BodyText"/>
              <w:jc w:val="center"/>
              <w:rPr>
                <w:b/>
                <w:sz w:val="16"/>
              </w:rPr>
            </w:pPr>
            <w:r w:rsidRPr="00F972EA">
              <w:rPr>
                <w:b/>
                <w:sz w:val="16"/>
              </w:rPr>
              <w:t>Low</w:t>
            </w:r>
          </w:p>
        </w:tc>
        <w:tc>
          <w:tcPr>
            <w:tcW w:w="1274" w:type="dxa"/>
            <w:shd w:val="clear" w:color="auto" w:fill="53D2FF"/>
          </w:tcPr>
          <w:p w14:paraId="4B2521AA" w14:textId="77777777" w:rsidR="00EE4FB0" w:rsidRPr="00F972EA" w:rsidRDefault="00EE4FB0" w:rsidP="00EE4FB0">
            <w:pPr>
              <w:pStyle w:val="BodyText"/>
              <w:jc w:val="center"/>
              <w:rPr>
                <w:b/>
                <w:sz w:val="16"/>
              </w:rPr>
            </w:pPr>
            <w:r w:rsidRPr="00F972EA">
              <w:rPr>
                <w:b/>
                <w:sz w:val="16"/>
              </w:rPr>
              <w:t>Low</w:t>
            </w:r>
          </w:p>
        </w:tc>
        <w:tc>
          <w:tcPr>
            <w:tcW w:w="1274" w:type="dxa"/>
            <w:shd w:val="clear" w:color="auto" w:fill="FFFF8F"/>
          </w:tcPr>
          <w:p w14:paraId="6A89546B" w14:textId="77777777" w:rsidR="00EE4FB0" w:rsidRPr="00F972EA" w:rsidRDefault="00EE4FB0" w:rsidP="00EE4FB0">
            <w:pPr>
              <w:pStyle w:val="BodyText"/>
              <w:jc w:val="center"/>
              <w:rPr>
                <w:b/>
                <w:sz w:val="16"/>
              </w:rPr>
            </w:pPr>
            <w:r w:rsidRPr="00F972EA">
              <w:rPr>
                <w:b/>
                <w:sz w:val="16"/>
              </w:rPr>
              <w:t>Medium</w:t>
            </w:r>
          </w:p>
        </w:tc>
      </w:tr>
      <w:tr w:rsidR="00EE4FB0" w:rsidRPr="00F972EA" w14:paraId="69A79AB2" w14:textId="77777777" w:rsidTr="00EF3AF3">
        <w:trPr>
          <w:jc w:val="center"/>
        </w:trPr>
        <w:tc>
          <w:tcPr>
            <w:tcW w:w="729" w:type="dxa"/>
            <w:vMerge/>
          </w:tcPr>
          <w:p w14:paraId="750BAEA3" w14:textId="77777777" w:rsidR="00EE4FB0" w:rsidRPr="00F972EA" w:rsidRDefault="00EE4FB0" w:rsidP="00EE4FB0">
            <w:pPr>
              <w:pStyle w:val="BodyText"/>
              <w:rPr>
                <w:b/>
                <w:sz w:val="16"/>
              </w:rPr>
            </w:pPr>
          </w:p>
        </w:tc>
        <w:tc>
          <w:tcPr>
            <w:tcW w:w="1290" w:type="dxa"/>
          </w:tcPr>
          <w:p w14:paraId="5C379A33" w14:textId="77777777" w:rsidR="00EE4FB0" w:rsidRPr="00F972EA" w:rsidRDefault="00EE4FB0" w:rsidP="00EE4FB0">
            <w:pPr>
              <w:pStyle w:val="BodyText"/>
              <w:jc w:val="center"/>
              <w:rPr>
                <w:b/>
                <w:i/>
                <w:sz w:val="16"/>
              </w:rPr>
            </w:pPr>
            <w:r w:rsidRPr="00F972EA">
              <w:rPr>
                <w:b/>
                <w:i/>
                <w:sz w:val="16"/>
              </w:rPr>
              <w:t>Minimal</w:t>
            </w:r>
          </w:p>
        </w:tc>
        <w:tc>
          <w:tcPr>
            <w:tcW w:w="1292" w:type="dxa"/>
            <w:shd w:val="clear" w:color="auto" w:fill="BCE292"/>
          </w:tcPr>
          <w:p w14:paraId="5C238173" w14:textId="77777777" w:rsidR="00EE4FB0" w:rsidRPr="00F972EA" w:rsidRDefault="00EE4FB0" w:rsidP="00EE4FB0">
            <w:pPr>
              <w:pStyle w:val="BodyText"/>
              <w:jc w:val="center"/>
              <w:rPr>
                <w:b/>
                <w:sz w:val="16"/>
              </w:rPr>
            </w:pPr>
            <w:r w:rsidRPr="00F972EA">
              <w:rPr>
                <w:b/>
                <w:sz w:val="16"/>
              </w:rPr>
              <w:t>Minimal</w:t>
            </w:r>
          </w:p>
        </w:tc>
        <w:tc>
          <w:tcPr>
            <w:tcW w:w="1279" w:type="dxa"/>
            <w:shd w:val="clear" w:color="auto" w:fill="BCE292"/>
          </w:tcPr>
          <w:p w14:paraId="5929FA55" w14:textId="77777777" w:rsidR="00EE4FB0" w:rsidRPr="00F972EA" w:rsidRDefault="00EE4FB0" w:rsidP="00EE4FB0">
            <w:pPr>
              <w:pStyle w:val="BodyText"/>
              <w:jc w:val="center"/>
              <w:rPr>
                <w:b/>
                <w:sz w:val="16"/>
              </w:rPr>
            </w:pPr>
            <w:r w:rsidRPr="00F972EA">
              <w:rPr>
                <w:b/>
                <w:sz w:val="16"/>
              </w:rPr>
              <w:t>Minimal</w:t>
            </w:r>
          </w:p>
        </w:tc>
        <w:tc>
          <w:tcPr>
            <w:tcW w:w="1279" w:type="dxa"/>
            <w:shd w:val="clear" w:color="auto" w:fill="BCE292"/>
          </w:tcPr>
          <w:p w14:paraId="3A757BC0" w14:textId="77777777" w:rsidR="00EE4FB0" w:rsidRPr="00F972EA" w:rsidRDefault="00EE4FB0" w:rsidP="00EE4FB0">
            <w:pPr>
              <w:pStyle w:val="BodyText"/>
              <w:jc w:val="center"/>
              <w:rPr>
                <w:b/>
                <w:sz w:val="16"/>
              </w:rPr>
            </w:pPr>
            <w:r w:rsidRPr="00F972EA">
              <w:rPr>
                <w:b/>
                <w:sz w:val="16"/>
              </w:rPr>
              <w:t>Minimal</w:t>
            </w:r>
          </w:p>
        </w:tc>
        <w:tc>
          <w:tcPr>
            <w:tcW w:w="1274" w:type="dxa"/>
            <w:shd w:val="clear" w:color="auto" w:fill="53D2FF"/>
          </w:tcPr>
          <w:p w14:paraId="48194BAB" w14:textId="77777777" w:rsidR="00EE4FB0" w:rsidRPr="00F972EA" w:rsidRDefault="00EE4FB0" w:rsidP="00EE4FB0">
            <w:pPr>
              <w:pStyle w:val="BodyText"/>
              <w:jc w:val="center"/>
              <w:rPr>
                <w:b/>
                <w:sz w:val="16"/>
              </w:rPr>
            </w:pPr>
            <w:r w:rsidRPr="00F972EA">
              <w:rPr>
                <w:b/>
                <w:sz w:val="16"/>
              </w:rPr>
              <w:t>Low</w:t>
            </w:r>
          </w:p>
        </w:tc>
        <w:tc>
          <w:tcPr>
            <w:tcW w:w="1274" w:type="dxa"/>
            <w:shd w:val="clear" w:color="auto" w:fill="53D2FF"/>
          </w:tcPr>
          <w:p w14:paraId="0D78AD93" w14:textId="77777777" w:rsidR="00EE4FB0" w:rsidRPr="00F972EA" w:rsidRDefault="00EE4FB0" w:rsidP="00EE4FB0">
            <w:pPr>
              <w:pStyle w:val="BodyText"/>
              <w:jc w:val="center"/>
              <w:rPr>
                <w:b/>
                <w:sz w:val="16"/>
              </w:rPr>
            </w:pPr>
            <w:r w:rsidRPr="00F972EA">
              <w:rPr>
                <w:b/>
                <w:sz w:val="16"/>
              </w:rPr>
              <w:t>Low</w:t>
            </w:r>
          </w:p>
        </w:tc>
      </w:tr>
    </w:tbl>
    <w:p w14:paraId="5DE684A4" w14:textId="77777777" w:rsidR="00FF29BB" w:rsidRPr="00FF29BB" w:rsidRDefault="00FF29BB">
      <w:pPr>
        <w:rPr>
          <w:rFonts w:asciiTheme="majorHAnsi" w:hAnsiTheme="majorHAnsi"/>
          <w:b/>
          <w:spacing w:val="-6"/>
        </w:rPr>
      </w:pPr>
      <w:bookmarkStart w:id="31" w:name="_Toc347309121"/>
      <w:bookmarkStart w:id="32" w:name="_Ref355091496"/>
      <w:bookmarkStart w:id="33" w:name="_Ref355091505"/>
      <w:bookmarkStart w:id="34" w:name="_Ref355096616"/>
      <w:bookmarkEnd w:id="24"/>
      <w:r w:rsidRPr="00FF29BB">
        <w:br w:type="page"/>
      </w:r>
    </w:p>
    <w:p w14:paraId="6F7B6995" w14:textId="77777777" w:rsidR="00C758D7" w:rsidRPr="00B80108" w:rsidRDefault="0017091E" w:rsidP="006F3765">
      <w:pPr>
        <w:pStyle w:val="Heading1"/>
        <w:jc w:val="both"/>
        <w:rPr>
          <w:color w:val="1C4094"/>
        </w:rPr>
      </w:pPr>
      <w:bookmarkStart w:id="35" w:name="_Toc49516025"/>
      <w:r w:rsidRPr="00B80108">
        <w:rPr>
          <w:color w:val="1C4094"/>
        </w:rPr>
        <w:lastRenderedPageBreak/>
        <w:t>Findings</w:t>
      </w:r>
      <w:bookmarkEnd w:id="31"/>
      <w:bookmarkEnd w:id="32"/>
      <w:bookmarkEnd w:id="33"/>
      <w:bookmarkEnd w:id="34"/>
      <w:bookmarkEnd w:id="35"/>
    </w:p>
    <w:p w14:paraId="6C8E6972" w14:textId="77777777" w:rsidR="00C758D7" w:rsidRPr="00F972EA" w:rsidRDefault="00D615BD" w:rsidP="006F3765">
      <w:pPr>
        <w:pStyle w:val="Heading2"/>
        <w:jc w:val="both"/>
      </w:pPr>
      <w:bookmarkStart w:id="36" w:name="_Toc347309122"/>
      <w:bookmarkStart w:id="37" w:name="_Toc49516026"/>
      <w:r w:rsidRPr="00F972EA">
        <w:t>Summary of Findings</w:t>
      </w:r>
      <w:bookmarkEnd w:id="36"/>
      <w:bookmarkEnd w:id="37"/>
    </w:p>
    <w:tbl>
      <w:tblPr>
        <w:tblStyle w:val="Style1"/>
        <w:tblW w:w="0" w:type="auto"/>
        <w:tblBorders>
          <w:bottom w:val="single" w:sz="4" w:space="0" w:color="00B0F0"/>
        </w:tblBorders>
        <w:tblLayout w:type="fixed"/>
        <w:tblLook w:val="06A0" w:firstRow="1" w:lastRow="0" w:firstColumn="1" w:lastColumn="0" w:noHBand="1" w:noVBand="1"/>
      </w:tblPr>
      <w:tblGrid>
        <w:gridCol w:w="3798"/>
        <w:gridCol w:w="1530"/>
        <w:gridCol w:w="1350"/>
        <w:gridCol w:w="1592"/>
        <w:gridCol w:w="922"/>
      </w:tblGrid>
      <w:tr w:rsidR="0056666C" w:rsidRPr="00F972EA" w14:paraId="2F55CAF3" w14:textId="77777777" w:rsidTr="007004AC">
        <w:tc>
          <w:tcPr>
            <w:tcW w:w="3798" w:type="dxa"/>
            <w:tcBorders>
              <w:top w:val="nil"/>
              <w:bottom w:val="single" w:sz="6" w:space="0" w:color="1C4094"/>
            </w:tcBorders>
          </w:tcPr>
          <w:p w14:paraId="2E701F0B" w14:textId="77777777" w:rsidR="0056666C" w:rsidRPr="004D2C51" w:rsidRDefault="0056666C" w:rsidP="003B1E50">
            <w:pPr>
              <w:pStyle w:val="TableHeading"/>
              <w:rPr>
                <w:color w:val="1C4094"/>
              </w:rPr>
            </w:pPr>
            <w:r w:rsidRPr="004D2C51">
              <w:rPr>
                <w:color w:val="1C4094"/>
              </w:rPr>
              <w:t xml:space="preserve">Finding </w:t>
            </w:r>
          </w:p>
        </w:tc>
        <w:tc>
          <w:tcPr>
            <w:tcW w:w="1530" w:type="dxa"/>
            <w:tcBorders>
              <w:top w:val="nil"/>
              <w:bottom w:val="single" w:sz="6" w:space="0" w:color="1C4094"/>
            </w:tcBorders>
          </w:tcPr>
          <w:p w14:paraId="1E63C0BD" w14:textId="77777777" w:rsidR="0056666C" w:rsidRPr="004D2C51" w:rsidRDefault="0056666C" w:rsidP="003B1E50">
            <w:pPr>
              <w:pStyle w:val="TableHeading"/>
              <w:rPr>
                <w:color w:val="1C4094"/>
              </w:rPr>
            </w:pPr>
            <w:r w:rsidRPr="004D2C51">
              <w:rPr>
                <w:color w:val="1C4094"/>
              </w:rPr>
              <w:t xml:space="preserve">Likelihood </w:t>
            </w:r>
          </w:p>
        </w:tc>
        <w:tc>
          <w:tcPr>
            <w:tcW w:w="1350" w:type="dxa"/>
            <w:tcBorders>
              <w:top w:val="nil"/>
              <w:bottom w:val="single" w:sz="6" w:space="0" w:color="1C4094"/>
            </w:tcBorders>
          </w:tcPr>
          <w:p w14:paraId="73E5E108" w14:textId="77777777" w:rsidR="0056666C" w:rsidRPr="004D2C51" w:rsidRDefault="0056666C" w:rsidP="003B1E50">
            <w:pPr>
              <w:pStyle w:val="TableHeading"/>
              <w:rPr>
                <w:color w:val="1C4094"/>
              </w:rPr>
            </w:pPr>
            <w:r w:rsidRPr="004D2C51">
              <w:rPr>
                <w:color w:val="1C4094"/>
              </w:rPr>
              <w:t xml:space="preserve">Impact </w:t>
            </w:r>
          </w:p>
        </w:tc>
        <w:tc>
          <w:tcPr>
            <w:tcW w:w="1592" w:type="dxa"/>
            <w:tcBorders>
              <w:top w:val="nil"/>
              <w:bottom w:val="single" w:sz="6" w:space="0" w:color="1C4094"/>
            </w:tcBorders>
          </w:tcPr>
          <w:p w14:paraId="54F6EFF5" w14:textId="77777777" w:rsidR="0056666C" w:rsidRPr="004D2C51" w:rsidRDefault="0056666C" w:rsidP="003B1E50">
            <w:pPr>
              <w:pStyle w:val="TableHeading"/>
              <w:rPr>
                <w:color w:val="1C4094"/>
              </w:rPr>
            </w:pPr>
            <w:r w:rsidRPr="004D2C51">
              <w:rPr>
                <w:color w:val="1C4094"/>
              </w:rPr>
              <w:t>Severity</w:t>
            </w:r>
          </w:p>
        </w:tc>
        <w:tc>
          <w:tcPr>
            <w:tcW w:w="922" w:type="dxa"/>
            <w:tcBorders>
              <w:top w:val="nil"/>
              <w:bottom w:val="single" w:sz="6" w:space="0" w:color="1C4094"/>
            </w:tcBorders>
          </w:tcPr>
          <w:p w14:paraId="2060742E" w14:textId="77777777" w:rsidR="0056666C" w:rsidRPr="004D2C51" w:rsidRDefault="0056666C" w:rsidP="003B1E50">
            <w:pPr>
              <w:pStyle w:val="TableHeading"/>
              <w:rPr>
                <w:color w:val="1C4094"/>
              </w:rPr>
            </w:pPr>
            <w:r w:rsidRPr="004D2C51">
              <w:rPr>
                <w:color w:val="1C4094"/>
              </w:rPr>
              <w:t>Status</w:t>
            </w:r>
          </w:p>
        </w:tc>
      </w:tr>
      <w:tr w:rsidR="002445F2" w:rsidRPr="00F972EA" w14:paraId="320C6FE6" w14:textId="77777777" w:rsidTr="007004AC">
        <w:tc>
          <w:tcPr>
            <w:tcW w:w="3798" w:type="dxa"/>
            <w:tcBorders>
              <w:top w:val="single" w:sz="6" w:space="0" w:color="1C4094"/>
              <w:bottom w:val="single" w:sz="6" w:space="0" w:color="1C4094"/>
            </w:tcBorders>
          </w:tcPr>
          <w:p w14:paraId="095795A3" w14:textId="77777777" w:rsidR="002445F2" w:rsidRPr="007004AC" w:rsidRDefault="00920119" w:rsidP="007004AC">
            <w:pPr>
              <w:rPr>
                <w:sz w:val="18"/>
                <w:szCs w:val="18"/>
              </w:rPr>
            </w:pPr>
            <w:r w:rsidRPr="007004AC">
              <w:rPr>
                <w:sz w:val="18"/>
                <w:szCs w:val="18"/>
              </w:rPr>
              <w:t>Cross-Site Request Forgery</w:t>
            </w:r>
          </w:p>
        </w:tc>
        <w:tc>
          <w:tcPr>
            <w:tcW w:w="1530" w:type="dxa"/>
            <w:tcBorders>
              <w:top w:val="single" w:sz="6" w:space="0" w:color="1C4094"/>
              <w:bottom w:val="single" w:sz="6" w:space="0" w:color="1C4094"/>
            </w:tcBorders>
          </w:tcPr>
          <w:p w14:paraId="00143B07" w14:textId="77777777" w:rsidR="002445F2" w:rsidRPr="007004AC" w:rsidRDefault="00920119" w:rsidP="007004AC">
            <w:pPr>
              <w:rPr>
                <w:sz w:val="18"/>
                <w:szCs w:val="18"/>
              </w:rPr>
            </w:pPr>
            <w:r w:rsidRPr="007004AC">
              <w:rPr>
                <w:sz w:val="18"/>
                <w:szCs w:val="18"/>
              </w:rPr>
              <w:t>Medium</w:t>
            </w:r>
          </w:p>
        </w:tc>
        <w:tc>
          <w:tcPr>
            <w:tcW w:w="1350" w:type="dxa"/>
            <w:tcBorders>
              <w:top w:val="single" w:sz="6" w:space="0" w:color="1C4094"/>
              <w:bottom w:val="single" w:sz="6" w:space="0" w:color="1C4094"/>
            </w:tcBorders>
          </w:tcPr>
          <w:p w14:paraId="2329207C" w14:textId="77777777" w:rsidR="002445F2" w:rsidRPr="007004AC" w:rsidRDefault="00920119" w:rsidP="007004AC">
            <w:pPr>
              <w:rPr>
                <w:sz w:val="18"/>
                <w:szCs w:val="18"/>
              </w:rPr>
            </w:pPr>
            <w:r w:rsidRPr="007004AC">
              <w:rPr>
                <w:sz w:val="18"/>
                <w:szCs w:val="18"/>
              </w:rPr>
              <w:t>Medium</w:t>
            </w:r>
          </w:p>
        </w:tc>
        <w:tc>
          <w:tcPr>
            <w:tcW w:w="1592" w:type="dxa"/>
            <w:tcBorders>
              <w:top w:val="single" w:sz="6" w:space="0" w:color="1C4094"/>
              <w:bottom w:val="single" w:sz="6" w:space="0" w:color="1C4094"/>
            </w:tcBorders>
          </w:tcPr>
          <w:p w14:paraId="7BCFFD93" w14:textId="77777777" w:rsidR="002445F2" w:rsidRPr="007004AC" w:rsidRDefault="00920119" w:rsidP="007004AC">
            <w:pPr>
              <w:rPr>
                <w:b/>
                <w:bCs/>
                <w:sz w:val="18"/>
                <w:szCs w:val="18"/>
              </w:rPr>
            </w:pPr>
            <w:r w:rsidRPr="007004AC">
              <w:rPr>
                <w:b/>
                <w:bCs/>
                <w:sz w:val="18"/>
                <w:szCs w:val="18"/>
              </w:rPr>
              <w:t>Medium</w:t>
            </w:r>
          </w:p>
        </w:tc>
        <w:tc>
          <w:tcPr>
            <w:tcW w:w="922" w:type="dxa"/>
            <w:tcBorders>
              <w:top w:val="single" w:sz="6" w:space="0" w:color="1C4094"/>
              <w:bottom w:val="single" w:sz="6" w:space="0" w:color="1C4094"/>
            </w:tcBorders>
          </w:tcPr>
          <w:p w14:paraId="753FF7A5" w14:textId="77777777" w:rsidR="002445F2" w:rsidRPr="007004AC" w:rsidRDefault="00920119" w:rsidP="007004AC">
            <w:pPr>
              <w:rPr>
                <w:sz w:val="18"/>
                <w:szCs w:val="18"/>
              </w:rPr>
            </w:pPr>
            <w:r w:rsidRPr="007004AC">
              <w:rPr>
                <w:sz w:val="18"/>
                <w:szCs w:val="18"/>
              </w:rPr>
              <w:t>Open</w:t>
            </w:r>
          </w:p>
        </w:tc>
      </w:tr>
    </w:tbl>
    <w:p w14:paraId="222DA73E" w14:textId="77777777" w:rsidR="0056666C" w:rsidRPr="00F972EA" w:rsidRDefault="0056666C" w:rsidP="0056666C">
      <w:pPr>
        <w:pStyle w:val="BodyText"/>
      </w:pPr>
    </w:p>
    <w:p w14:paraId="4C75C373" w14:textId="77777777" w:rsidR="00251DAB" w:rsidRPr="00F972EA" w:rsidRDefault="00251DAB" w:rsidP="006F3765">
      <w:pPr>
        <w:pStyle w:val="Heading2"/>
        <w:jc w:val="both"/>
      </w:pPr>
      <w:bookmarkStart w:id="38" w:name="_Toc347309123"/>
      <w:bookmarkStart w:id="39" w:name="_Toc49516027"/>
      <w:r w:rsidRPr="00F972EA">
        <w:t>Finding Details</w:t>
      </w:r>
      <w:bookmarkEnd w:id="38"/>
      <w:bookmarkEnd w:id="39"/>
    </w:p>
    <w:p w14:paraId="5CD7E905" w14:textId="77777777" w:rsidR="00454B17" w:rsidRPr="00454B17" w:rsidRDefault="00AC1601" w:rsidP="00454B17">
      <w:pPr>
        <w:pStyle w:val="Heading3"/>
      </w:pPr>
      <w:bookmarkStart w:id="40" w:name="_Toc49516028"/>
      <w:bookmarkEnd w:id="19"/>
      <w:bookmarkEnd w:id="25"/>
      <w:r>
        <w:t>Critical Priority Findings</w:t>
      </w:r>
      <w:bookmarkEnd w:id="40"/>
    </w:p>
    <w:p w14:paraId="62134147" w14:textId="77777777" w:rsidR="00AC1601" w:rsidRPr="00AC1601" w:rsidRDefault="00866922" w:rsidP="00AC1601">
      <w:pPr>
        <w:pStyle w:val="BodyText"/>
      </w:pPr>
      <w:r>
        <w:t>None Found</w:t>
      </w:r>
      <w:r w:rsidR="00AC1601">
        <w:t xml:space="preserve"> </w:t>
      </w:r>
    </w:p>
    <w:p w14:paraId="17BC202E" w14:textId="77777777" w:rsidR="00AC1601" w:rsidRDefault="00AC1601" w:rsidP="002445F2">
      <w:pPr>
        <w:pStyle w:val="Heading3"/>
      </w:pPr>
      <w:bookmarkStart w:id="41" w:name="_Toc49516030"/>
      <w:r>
        <w:t>High Priority Findings</w:t>
      </w:r>
      <w:bookmarkEnd w:id="41"/>
    </w:p>
    <w:p w14:paraId="272B40F5" w14:textId="77777777" w:rsidR="00AC1601" w:rsidRPr="00AC1601" w:rsidRDefault="008C7717" w:rsidP="00AC1601">
      <w:pPr>
        <w:pStyle w:val="BodyText"/>
      </w:pPr>
      <w:r>
        <w:t xml:space="preserve">None Found </w:t>
      </w:r>
    </w:p>
    <w:p w14:paraId="4167ABFA" w14:textId="77777777" w:rsidR="00AC1601" w:rsidRDefault="00AC1601" w:rsidP="002445F2">
      <w:pPr>
        <w:pStyle w:val="Heading3"/>
      </w:pPr>
      <w:bookmarkStart w:id="42" w:name="_Toc49516032"/>
      <w:r>
        <w:t>Medium Priority Findings</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8C7717" w14:paraId="6F5B7C42" w14:textId="77777777" w:rsidTr="00D61CFA">
        <w:tc>
          <w:tcPr>
            <w:tcW w:w="9576" w:type="dxa"/>
          </w:tcPr>
          <w:p w14:paraId="413D7FC5" w14:textId="77777777" w:rsidR="008C7717" w:rsidRPr="002206CF" w:rsidRDefault="008C7717" w:rsidP="00D61CFA">
            <w:pPr>
              <w:pStyle w:val="Heading4"/>
              <w:rPr>
                <w:color w:val="auto"/>
              </w:rPr>
            </w:pPr>
            <w:bookmarkStart w:id="43" w:name="_Toc49516033"/>
            <w:r w:rsidRPr="002206CF">
              <w:rPr>
                <w:color w:val="auto"/>
              </w:rPr>
              <w:t xml:space="preserve"> Cross-Site Request Forgery</w:t>
            </w:r>
            <w:bookmarkEnd w:id="43"/>
          </w:p>
        </w:tc>
      </w:tr>
      <w:tr w:rsidR="008C7717" w14:paraId="571588C1" w14:textId="77777777" w:rsidTr="00D61CFA">
        <w:tc>
          <w:tcPr>
            <w:tcW w:w="9576" w:type="dxa"/>
          </w:tcPr>
          <w:tbl>
            <w:tblPr>
              <w:tblStyle w:val="TableGrid"/>
              <w:tblW w:w="0" w:type="auto"/>
              <w:tblBorders>
                <w:top w:val="single" w:sz="4" w:space="0" w:color="1C4094"/>
                <w:left w:val="none" w:sz="0" w:space="0" w:color="auto"/>
                <w:bottom w:val="single" w:sz="4" w:space="0" w:color="1C4094"/>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116860" w14:paraId="7CFCA158" w14:textId="77777777" w:rsidTr="008A1A05">
              <w:tc>
                <w:tcPr>
                  <w:tcW w:w="3115" w:type="dxa"/>
                </w:tcPr>
                <w:p w14:paraId="23BAEC0F" w14:textId="77777777" w:rsidR="00116860" w:rsidRPr="003B1CC8" w:rsidRDefault="00116860" w:rsidP="00116860">
                  <w:pPr>
                    <w:pStyle w:val="FindingSectionTitle"/>
                    <w:jc w:val="center"/>
                  </w:pPr>
                  <w:r w:rsidRPr="00CD52EC">
                    <w:rPr>
                      <w:i/>
                      <w:iCs/>
                      <w:color w:val="auto"/>
                    </w:rPr>
                    <w:t>Likelihood:</w:t>
                  </w:r>
                  <w:r>
                    <w:t xml:space="preserve"> </w:t>
                  </w:r>
                  <w:r w:rsidRPr="00812E8A">
                    <w:rPr>
                      <w:b w:val="0"/>
                      <w:bCs/>
                      <w:color w:val="auto"/>
                    </w:rPr>
                    <w:t>Medium</w:t>
                  </w:r>
                </w:p>
              </w:tc>
              <w:tc>
                <w:tcPr>
                  <w:tcW w:w="3115" w:type="dxa"/>
                </w:tcPr>
                <w:p w14:paraId="54FECD7F" w14:textId="77777777" w:rsidR="00116860" w:rsidRPr="003B1CC8" w:rsidRDefault="00116860" w:rsidP="00116860">
                  <w:pPr>
                    <w:pStyle w:val="FindingSectionTitle"/>
                    <w:jc w:val="center"/>
                  </w:pPr>
                  <w:r w:rsidRPr="00CD52EC">
                    <w:rPr>
                      <w:i/>
                      <w:iCs/>
                      <w:color w:val="auto"/>
                    </w:rPr>
                    <w:t>Impact:</w:t>
                  </w:r>
                  <w:r>
                    <w:t xml:space="preserve"> </w:t>
                  </w:r>
                  <w:r w:rsidRPr="00812E8A">
                    <w:rPr>
                      <w:b w:val="0"/>
                      <w:bCs/>
                      <w:color w:val="auto"/>
                    </w:rPr>
                    <w:t>Medium</w:t>
                  </w:r>
                </w:p>
              </w:tc>
              <w:tc>
                <w:tcPr>
                  <w:tcW w:w="3115" w:type="dxa"/>
                </w:tcPr>
                <w:p w14:paraId="4E1E5701" w14:textId="77777777" w:rsidR="00116860" w:rsidRDefault="00116860" w:rsidP="00116860">
                  <w:pPr>
                    <w:pStyle w:val="FindingSectionTitle"/>
                    <w:jc w:val="center"/>
                    <w:rPr>
                      <w:i/>
                      <w:iCs/>
                      <w:color w:val="auto"/>
                    </w:rPr>
                  </w:pPr>
                  <w:r w:rsidRPr="00CD52EC">
                    <w:rPr>
                      <w:i/>
                      <w:iCs/>
                      <w:color w:val="auto"/>
                    </w:rPr>
                    <w:t>Severity:</w:t>
                  </w:r>
                  <w:r>
                    <w:t xml:space="preserve"> </w:t>
                  </w:r>
                  <w:r w:rsidRPr="000A5021">
                    <w:rPr>
                      <w:color w:val="auto"/>
                      <w:u w:val="single"/>
                    </w:rPr>
                    <w:t>Medium</w:t>
                  </w:r>
                </w:p>
              </w:tc>
            </w:tr>
          </w:tbl>
          <w:p w14:paraId="02C6A0F6" w14:textId="77777777" w:rsidR="007F0D6B" w:rsidRPr="007C3EBE" w:rsidRDefault="007F0D6B" w:rsidP="007F0D6B">
            <w:pPr>
              <w:pStyle w:val="FindingSectionTitle"/>
              <w:rPr>
                <w:i/>
                <w:iCs/>
                <w:color w:val="auto"/>
              </w:rPr>
            </w:pPr>
            <w:r w:rsidRPr="007C3EBE">
              <w:rPr>
                <w:i/>
                <w:iCs/>
                <w:color w:val="auto"/>
              </w:rPr>
              <w:t>Description:</w:t>
            </w:r>
          </w:p>
          <w:p w14:paraId="1919B7BD" w14:textId="77777777" w:rsidR="0016670E" w:rsidRDefault="00CD1214">
            <w:r>
              <w:rPr>
                <w:rFonts w:ascii="Calisto MT (Body)" w:cs="Times New Roman"/>
              </w:rPr>
              <w:t>222</w:t>
            </w:r>
          </w:p>
          <w:p w14:paraId="0AAA9440" w14:textId="77777777" w:rsidR="007F0D6B" w:rsidRPr="007C3EBE" w:rsidRDefault="007F0D6B" w:rsidP="007F0D6B">
            <w:pPr>
              <w:pStyle w:val="FindingSectionTitle"/>
              <w:rPr>
                <w:i/>
                <w:iCs/>
                <w:color w:val="auto"/>
              </w:rPr>
            </w:pPr>
            <w:r>
              <w:rPr>
                <w:i/>
                <w:iCs/>
                <w:color w:val="auto"/>
              </w:rPr>
              <w:t>Impact</w:t>
            </w:r>
            <w:r w:rsidRPr="007C3EBE">
              <w:rPr>
                <w:i/>
                <w:iCs/>
                <w:color w:val="auto"/>
              </w:rPr>
              <w:t>:</w:t>
            </w:r>
          </w:p>
          <w:p w14:paraId="4D060369" w14:textId="77777777" w:rsidR="0016670E" w:rsidRDefault="00CD1214">
            <w:r>
              <w:rPr>
                <w:rFonts w:ascii="Calisto MT (Body)" w:cs="Times New Roman"/>
              </w:rPr>
              <w:t>22222</w:t>
            </w:r>
          </w:p>
          <w:p w14:paraId="7ABDBAC4" w14:textId="77777777" w:rsidR="007F0D6B" w:rsidRPr="00CD52EC" w:rsidRDefault="007F0D6B" w:rsidP="007F0D6B">
            <w:pPr>
              <w:pStyle w:val="FindingSectionTitle"/>
              <w:rPr>
                <w:i/>
                <w:iCs/>
                <w:color w:val="auto"/>
              </w:rPr>
            </w:pPr>
            <w:r w:rsidRPr="00CD52EC">
              <w:rPr>
                <w:i/>
                <w:iCs/>
                <w:color w:val="auto"/>
              </w:rPr>
              <w:t>Recommendation:</w:t>
            </w:r>
          </w:p>
          <w:p w14:paraId="5BB2F96C" w14:textId="77777777" w:rsidR="0016670E" w:rsidRDefault="00CD1214">
            <w:r>
              <w:rPr>
                <w:rFonts w:ascii="Calisto MT (Body)" w:cs="Times New Roman"/>
              </w:rPr>
              <w:t>222</w:t>
            </w:r>
          </w:p>
          <w:p w14:paraId="7C1786C3" w14:textId="77777777" w:rsidR="0049146B" w:rsidRPr="00F972EA" w:rsidRDefault="0049146B" w:rsidP="0049146B">
            <w:pPr>
              <w:pStyle w:val="BodyText"/>
            </w:pPr>
            <w:r w:rsidRPr="0049146B">
              <w:rPr>
                <w:b/>
                <w:bCs/>
                <w:i/>
                <w:iCs/>
              </w:rPr>
              <w:t>Affected Hosts and URLs:</w:t>
            </w:r>
            <w:r>
              <w:t xml:space="preserve"> </w:t>
            </w:r>
          </w:p>
          <w:p w14:paraId="2D99E193" w14:textId="77777777" w:rsidR="0049146B" w:rsidRPr="0049146B" w:rsidRDefault="0049146B" w:rsidP="0049146B">
            <w:pPr>
              <w:pStyle w:val="BodyIndent"/>
              <w:rPr>
                <w:rFonts w:ascii="Garamond" w:hAnsi="Garamond"/>
                <w:lang w:eastAsia="en-US"/>
              </w:rPr>
            </w:pPr>
            <w:r>
              <w:t>xyz.com</w:t>
            </w:r>
          </w:p>
          <w:p w14:paraId="036F8C43" w14:textId="77777777" w:rsidR="007F0D6B" w:rsidRPr="0046098B" w:rsidRDefault="007F0D6B" w:rsidP="007F0D6B">
            <w:pPr>
              <w:pStyle w:val="FindingSectionTitle"/>
              <w:rPr>
                <w:i/>
                <w:iCs/>
                <w:color w:val="auto"/>
              </w:rPr>
            </w:pPr>
            <w:r>
              <w:rPr>
                <w:i/>
                <w:iCs/>
                <w:color w:val="auto"/>
              </w:rPr>
              <w:t>Reproduction Steps</w:t>
            </w:r>
            <w:r w:rsidRPr="0046098B">
              <w:rPr>
                <w:i/>
                <w:iCs/>
                <w:color w:val="auto"/>
              </w:rPr>
              <w:t>:</w:t>
            </w:r>
          </w:p>
          <w:p w14:paraId="6964A13B" w14:textId="77777777" w:rsidR="0016670E" w:rsidRDefault="00CD1214">
            <w:r>
              <w:rPr>
                <w:rFonts w:ascii="Calisto MT (Body)" w:cs="Times New Roman"/>
              </w:rPr>
              <w:t>22222</w:t>
            </w:r>
          </w:p>
          <w:p w14:paraId="548A4BCB" w14:textId="77777777" w:rsidR="007F0D6B" w:rsidRPr="0046098B" w:rsidRDefault="007F0D6B" w:rsidP="007F0D6B">
            <w:pPr>
              <w:pStyle w:val="FindingSectionTitle"/>
              <w:rPr>
                <w:i/>
                <w:iCs/>
                <w:color w:val="auto"/>
              </w:rPr>
            </w:pPr>
            <w:r w:rsidRPr="0046098B">
              <w:rPr>
                <w:i/>
                <w:iCs/>
                <w:color w:val="auto"/>
              </w:rPr>
              <w:t>Evidence:</w:t>
            </w:r>
          </w:p>
          <w:p w14:paraId="588A9225" w14:textId="77777777" w:rsidR="008C7717" w:rsidRDefault="007F0D6B" w:rsidP="007F0D6B">
            <w:r>
              <w:t>N/A</w:t>
            </w:r>
          </w:p>
        </w:tc>
      </w:tr>
      <w:tr w:rsidR="008C7717" w14:paraId="423B2D06" w14:textId="77777777" w:rsidTr="00D61CFA">
        <w:tc>
          <w:tcPr>
            <w:tcW w:w="9576" w:type="dxa"/>
          </w:tcPr>
          <w:p w14:paraId="702C42DB" w14:textId="77777777" w:rsidR="008C7717" w:rsidRPr="002206CF" w:rsidRDefault="007F0D6B" w:rsidP="00D61CFA">
            <w:pPr>
              <w:pStyle w:val="FindingSectionTitle"/>
              <w:rPr>
                <w:i/>
                <w:iCs/>
                <w:color w:val="auto"/>
              </w:rPr>
            </w:pPr>
            <w:r>
              <w:rPr>
                <w:i/>
                <w:iCs/>
                <w:color w:val="auto"/>
              </w:rPr>
              <w:t>Additional</w:t>
            </w:r>
            <w:r w:rsidR="00040F9C">
              <w:rPr>
                <w:i/>
                <w:iCs/>
                <w:color w:val="auto"/>
              </w:rPr>
              <w:t xml:space="preserve"> </w:t>
            </w:r>
            <w:r>
              <w:rPr>
                <w:i/>
                <w:iCs/>
                <w:color w:val="auto"/>
              </w:rPr>
              <w:t>Information</w:t>
            </w:r>
            <w:r w:rsidR="008C7717" w:rsidRPr="002206CF">
              <w:rPr>
                <w:i/>
                <w:iCs/>
                <w:color w:val="auto"/>
              </w:rPr>
              <w:t>:</w:t>
            </w:r>
          </w:p>
          <w:p w14:paraId="6D0DB73A" w14:textId="77777777" w:rsidR="008C7717" w:rsidRDefault="008C7717" w:rsidP="00D61CFA">
            <w:pPr>
              <w:pStyle w:val="BodyText"/>
            </w:pPr>
          </w:p>
        </w:tc>
      </w:tr>
    </w:tbl>
    <w:p w14:paraId="75541551" w14:textId="77777777" w:rsidR="002A6577" w:rsidRPr="00AC1601" w:rsidRDefault="008C7717" w:rsidP="00AC1601">
      <w:pPr>
        <w:pStyle w:val="BodyText"/>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2A6577" w:rsidRPr="002206CF" w14:paraId="08CDE1E5" w14:textId="77777777" w:rsidTr="00225E8F">
        <w:tc>
          <w:tcPr>
            <w:tcW w:w="9576" w:type="dxa"/>
          </w:tcPr>
          <w:p w14:paraId="36E45600" w14:textId="77777777" w:rsidR="002A6577" w:rsidRDefault="002A6577" w:rsidP="002A6577">
            <w:pPr>
              <w:pStyle w:val="Heading4"/>
              <w:numPr>
                <w:ilvl w:val="0"/>
                <w:numId w:val="0"/>
              </w:numPr>
              <w:ind w:left="1134"/>
              <w:rPr>
                <w:color w:val="auto"/>
              </w:rPr>
            </w:pPr>
          </w:p>
          <w:p w14:paraId="35C2AF5A" w14:textId="55A1AFDB" w:rsidR="002A6577" w:rsidRPr="002A6577" w:rsidRDefault="002A6577" w:rsidP="002A6577">
            <w:pPr>
              <w:pStyle w:val="Heading4"/>
              <w:rPr>
                <w:color w:val="auto"/>
              </w:rPr>
            </w:pPr>
            <w:r w:rsidRPr="002A6577">
              <w:rPr>
                <w:color w:val="auto"/>
              </w:rPr>
              <w:t>Cross-Site Request Forgery</w:t>
            </w:r>
          </w:p>
        </w:tc>
      </w:tr>
      <w:tr w:rsidR="002A6577" w14:paraId="0131EF56" w14:textId="77777777" w:rsidTr="00225E8F">
        <w:tc>
          <w:tcPr>
            <w:tcW w:w="9576" w:type="dxa"/>
          </w:tcPr>
          <w:tbl>
            <w:tblPr>
              <w:tblStyle w:val="TableGrid"/>
              <w:tblW w:w="0" w:type="auto"/>
              <w:tblBorders>
                <w:top w:val="single" w:sz="4" w:space="0" w:color="1C4094"/>
                <w:left w:val="none" w:sz="0" w:space="0" w:color="auto"/>
                <w:bottom w:val="single" w:sz="4" w:space="0" w:color="1C4094"/>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2A6577" w14:paraId="52F046E8" w14:textId="77777777" w:rsidTr="00225E8F">
              <w:tc>
                <w:tcPr>
                  <w:tcW w:w="3115" w:type="dxa"/>
                </w:tcPr>
                <w:p w14:paraId="5D5FCBA2" w14:textId="77777777" w:rsidR="002A6577" w:rsidRPr="003B1CC8" w:rsidRDefault="002A6577" w:rsidP="00225E8F">
                  <w:pPr>
                    <w:pStyle w:val="FindingSectionTitle"/>
                    <w:jc w:val="center"/>
                  </w:pPr>
                  <w:r w:rsidRPr="00CD52EC">
                    <w:rPr>
                      <w:i/>
                      <w:iCs/>
                      <w:color w:val="auto"/>
                    </w:rPr>
                    <w:t>Likelihood:</w:t>
                  </w:r>
                  <w:r>
                    <w:t xml:space="preserve"> </w:t>
                  </w:r>
                  <w:r w:rsidRPr="00812E8A">
                    <w:rPr>
                      <w:b w:val="0"/>
                      <w:bCs/>
                      <w:color w:val="auto"/>
                    </w:rPr>
                    <w:t>Medium</w:t>
                  </w:r>
                </w:p>
              </w:tc>
              <w:tc>
                <w:tcPr>
                  <w:tcW w:w="3115" w:type="dxa"/>
                </w:tcPr>
                <w:p w14:paraId="3F13DD98" w14:textId="77777777" w:rsidR="002A6577" w:rsidRPr="003B1CC8" w:rsidRDefault="002A6577" w:rsidP="00225E8F">
                  <w:pPr>
                    <w:pStyle w:val="FindingSectionTitle"/>
                    <w:jc w:val="center"/>
                  </w:pPr>
                  <w:r w:rsidRPr="00CD52EC">
                    <w:rPr>
                      <w:i/>
                      <w:iCs/>
                      <w:color w:val="auto"/>
                    </w:rPr>
                    <w:t>Impact:</w:t>
                  </w:r>
                  <w:r>
                    <w:t xml:space="preserve"> </w:t>
                  </w:r>
                  <w:r w:rsidRPr="00812E8A">
                    <w:rPr>
                      <w:b w:val="0"/>
                      <w:bCs/>
                      <w:color w:val="auto"/>
                    </w:rPr>
                    <w:t>Medium</w:t>
                  </w:r>
                </w:p>
              </w:tc>
              <w:tc>
                <w:tcPr>
                  <w:tcW w:w="3115" w:type="dxa"/>
                </w:tcPr>
                <w:p w14:paraId="7828DE97" w14:textId="77777777" w:rsidR="002A6577" w:rsidRDefault="002A6577" w:rsidP="00225E8F">
                  <w:pPr>
                    <w:pStyle w:val="FindingSectionTitle"/>
                    <w:jc w:val="center"/>
                    <w:rPr>
                      <w:i/>
                      <w:iCs/>
                      <w:color w:val="auto"/>
                    </w:rPr>
                  </w:pPr>
                  <w:r w:rsidRPr="00CD52EC">
                    <w:rPr>
                      <w:i/>
                      <w:iCs/>
                      <w:color w:val="auto"/>
                    </w:rPr>
                    <w:t>Severity:</w:t>
                  </w:r>
                  <w:r>
                    <w:t xml:space="preserve"> </w:t>
                  </w:r>
                  <w:r w:rsidRPr="000A5021">
                    <w:rPr>
                      <w:color w:val="auto"/>
                      <w:u w:val="single"/>
                    </w:rPr>
                    <w:t>Medium</w:t>
                  </w:r>
                </w:p>
              </w:tc>
            </w:tr>
          </w:tbl>
          <w:p w14:paraId="66DD1C74" w14:textId="77777777" w:rsidR="002A6577" w:rsidRPr="007C3EBE" w:rsidRDefault="002A6577" w:rsidP="00225E8F">
            <w:pPr>
              <w:pStyle w:val="FindingSectionTitle"/>
              <w:rPr>
                <w:i/>
                <w:iCs/>
                <w:color w:val="auto"/>
              </w:rPr>
            </w:pPr>
            <w:r w:rsidRPr="007C3EBE">
              <w:rPr>
                <w:i/>
                <w:iCs/>
                <w:color w:val="auto"/>
              </w:rPr>
              <w:t>Description:</w:t>
            </w:r>
          </w:p>
          <w:p w14:paraId="4B9976BD" w14:textId="77777777" w:rsidR="002A6577" w:rsidRDefault="002A6577" w:rsidP="00225E8F">
            <w:r>
              <w:rPr>
                <w:rFonts w:ascii="Calisto MT (Body)" w:cs="Times New Roman"/>
              </w:rPr>
              <w:t>222</w:t>
            </w:r>
          </w:p>
          <w:p w14:paraId="596D2061" w14:textId="77777777" w:rsidR="002A6577" w:rsidRPr="007C3EBE" w:rsidRDefault="002A6577" w:rsidP="00225E8F">
            <w:pPr>
              <w:pStyle w:val="FindingSectionTitle"/>
              <w:rPr>
                <w:i/>
                <w:iCs/>
                <w:color w:val="auto"/>
              </w:rPr>
            </w:pPr>
            <w:r>
              <w:rPr>
                <w:i/>
                <w:iCs/>
                <w:color w:val="auto"/>
              </w:rPr>
              <w:t>Impact</w:t>
            </w:r>
            <w:r w:rsidRPr="007C3EBE">
              <w:rPr>
                <w:i/>
                <w:iCs/>
                <w:color w:val="auto"/>
              </w:rPr>
              <w:t>:</w:t>
            </w:r>
          </w:p>
          <w:p w14:paraId="4A7FFC69" w14:textId="77777777" w:rsidR="002A6577" w:rsidRDefault="002A6577" w:rsidP="00225E8F">
            <w:r>
              <w:rPr>
                <w:rFonts w:ascii="Calisto MT (Body)" w:cs="Times New Roman"/>
              </w:rPr>
              <w:t>22222</w:t>
            </w:r>
          </w:p>
          <w:p w14:paraId="2B031373" w14:textId="77777777" w:rsidR="002A6577" w:rsidRPr="00CD52EC" w:rsidRDefault="002A6577" w:rsidP="00225E8F">
            <w:pPr>
              <w:pStyle w:val="FindingSectionTitle"/>
              <w:rPr>
                <w:i/>
                <w:iCs/>
                <w:color w:val="auto"/>
              </w:rPr>
            </w:pPr>
            <w:r w:rsidRPr="00CD52EC">
              <w:rPr>
                <w:i/>
                <w:iCs/>
                <w:color w:val="auto"/>
              </w:rPr>
              <w:t>Recommendation:</w:t>
            </w:r>
          </w:p>
          <w:p w14:paraId="300DEB4F" w14:textId="77777777" w:rsidR="002A6577" w:rsidRDefault="002A6577" w:rsidP="00225E8F">
            <w:r>
              <w:rPr>
                <w:rFonts w:ascii="Calisto MT (Body)" w:cs="Times New Roman"/>
              </w:rPr>
              <w:t>222</w:t>
            </w:r>
          </w:p>
          <w:p w14:paraId="210908F2" w14:textId="77777777" w:rsidR="002A6577" w:rsidRPr="00F972EA" w:rsidRDefault="002A6577" w:rsidP="00225E8F">
            <w:pPr>
              <w:pStyle w:val="BodyText"/>
            </w:pPr>
            <w:r w:rsidRPr="0049146B">
              <w:rPr>
                <w:b/>
                <w:bCs/>
                <w:i/>
                <w:iCs/>
              </w:rPr>
              <w:t>Affected Hosts and URLs:</w:t>
            </w:r>
            <w:r>
              <w:t xml:space="preserve"> </w:t>
            </w:r>
          </w:p>
          <w:p w14:paraId="72A8FE2F" w14:textId="77777777" w:rsidR="002A6577" w:rsidRPr="0049146B" w:rsidRDefault="002A6577" w:rsidP="00225E8F">
            <w:pPr>
              <w:pStyle w:val="BodyIndent"/>
              <w:rPr>
                <w:rFonts w:ascii="Garamond" w:hAnsi="Garamond"/>
                <w:lang w:eastAsia="en-US"/>
              </w:rPr>
            </w:pPr>
            <w:r>
              <w:t>xyz.com</w:t>
            </w:r>
          </w:p>
          <w:p w14:paraId="582C3BD9" w14:textId="77777777" w:rsidR="002A6577" w:rsidRPr="0046098B" w:rsidRDefault="002A6577" w:rsidP="00225E8F">
            <w:pPr>
              <w:pStyle w:val="FindingSectionTitle"/>
              <w:rPr>
                <w:i/>
                <w:iCs/>
                <w:color w:val="auto"/>
              </w:rPr>
            </w:pPr>
            <w:r>
              <w:rPr>
                <w:i/>
                <w:iCs/>
                <w:color w:val="auto"/>
              </w:rPr>
              <w:t>Reproduction Steps</w:t>
            </w:r>
            <w:r w:rsidRPr="0046098B">
              <w:rPr>
                <w:i/>
                <w:iCs/>
                <w:color w:val="auto"/>
              </w:rPr>
              <w:t>:</w:t>
            </w:r>
          </w:p>
          <w:p w14:paraId="3400C787" w14:textId="77777777" w:rsidR="002A6577" w:rsidRDefault="002A6577" w:rsidP="00225E8F">
            <w:r>
              <w:rPr>
                <w:rFonts w:ascii="Calisto MT (Body)" w:cs="Times New Roman"/>
              </w:rPr>
              <w:t>22222</w:t>
            </w:r>
          </w:p>
          <w:p w14:paraId="1CF35BC3" w14:textId="77777777" w:rsidR="002A6577" w:rsidRPr="0046098B" w:rsidRDefault="002A6577" w:rsidP="00225E8F">
            <w:pPr>
              <w:pStyle w:val="FindingSectionTitle"/>
              <w:rPr>
                <w:i/>
                <w:iCs/>
                <w:color w:val="auto"/>
              </w:rPr>
            </w:pPr>
            <w:r w:rsidRPr="0046098B">
              <w:rPr>
                <w:i/>
                <w:iCs/>
                <w:color w:val="auto"/>
              </w:rPr>
              <w:t>Evidence:</w:t>
            </w:r>
          </w:p>
          <w:p w14:paraId="3F1419E3" w14:textId="77777777" w:rsidR="002A6577" w:rsidRDefault="002A6577" w:rsidP="00225E8F">
            <w:r>
              <w:t>N/A</w:t>
            </w:r>
          </w:p>
        </w:tc>
      </w:tr>
      <w:tr w:rsidR="002A6577" w14:paraId="64B95CEA" w14:textId="77777777" w:rsidTr="00225E8F">
        <w:tc>
          <w:tcPr>
            <w:tcW w:w="9576" w:type="dxa"/>
          </w:tcPr>
          <w:p w14:paraId="73B76FDC" w14:textId="77777777" w:rsidR="002A6577" w:rsidRPr="002206CF" w:rsidRDefault="002A6577" w:rsidP="00225E8F">
            <w:pPr>
              <w:pStyle w:val="FindingSectionTitle"/>
              <w:rPr>
                <w:i/>
                <w:iCs/>
                <w:color w:val="auto"/>
              </w:rPr>
            </w:pPr>
            <w:r>
              <w:rPr>
                <w:i/>
                <w:iCs/>
                <w:color w:val="auto"/>
              </w:rPr>
              <w:t>Additional Information</w:t>
            </w:r>
            <w:r w:rsidRPr="002206CF">
              <w:rPr>
                <w:i/>
                <w:iCs/>
                <w:color w:val="auto"/>
              </w:rPr>
              <w:t>:</w:t>
            </w:r>
          </w:p>
          <w:p w14:paraId="5F4B3EE9" w14:textId="77777777" w:rsidR="002A6577" w:rsidRDefault="002A6577" w:rsidP="00225E8F">
            <w:pPr>
              <w:pStyle w:val="BodyText"/>
            </w:pPr>
          </w:p>
        </w:tc>
      </w:tr>
    </w:tbl>
    <w:p w14:paraId="733B09E1" w14:textId="02F4685B" w:rsidR="00AC1601" w:rsidRPr="00AC1601" w:rsidRDefault="00AC1601" w:rsidP="00AC1601">
      <w:pPr>
        <w:pStyle w:val="BodyText"/>
      </w:pPr>
    </w:p>
    <w:p w14:paraId="3AF7009D" w14:textId="77777777" w:rsidR="00AC1601" w:rsidRDefault="00AC1601" w:rsidP="002445F2">
      <w:pPr>
        <w:pStyle w:val="Heading3"/>
      </w:pPr>
      <w:bookmarkStart w:id="44" w:name="_Toc49516034"/>
      <w:r>
        <w:t>Low Priority Findings</w:t>
      </w:r>
      <w:bookmarkEnd w:id="44"/>
    </w:p>
    <w:p w14:paraId="30DF54E3" w14:textId="77777777" w:rsidR="00AC1601" w:rsidRPr="00AC1601" w:rsidRDefault="008C7717" w:rsidP="00AC1601">
      <w:pPr>
        <w:pStyle w:val="BodyText"/>
      </w:pPr>
      <w:r>
        <w:t xml:space="preserve">None Found </w:t>
      </w:r>
    </w:p>
    <w:p w14:paraId="02C857BE" w14:textId="77777777" w:rsidR="002445F2" w:rsidRDefault="002445F2" w:rsidP="002445F2">
      <w:pPr>
        <w:pStyle w:val="Heading3"/>
      </w:pPr>
      <w:bookmarkStart w:id="45" w:name="_Toc49516036"/>
      <w:r>
        <w:t xml:space="preserve">Informational </w:t>
      </w:r>
      <w:r w:rsidR="005A7B87">
        <w:t xml:space="preserve">(Minimal) </w:t>
      </w:r>
      <w:r>
        <w:t>Findings</w:t>
      </w:r>
      <w:bookmarkEnd w:id="45"/>
    </w:p>
    <w:p w14:paraId="5ADACE3E" w14:textId="77777777" w:rsidR="00300BF1" w:rsidRPr="00AC1601" w:rsidRDefault="00300BF1" w:rsidP="00300BF1">
      <w:pPr>
        <w:pStyle w:val="BodyText"/>
      </w:pPr>
      <w:r>
        <w:t xml:space="preserve">None Found </w:t>
      </w:r>
    </w:p>
    <w:p w14:paraId="1726FF8A" w14:textId="77777777" w:rsidR="002445F2" w:rsidRPr="002445F2" w:rsidRDefault="002445F2" w:rsidP="002445F2">
      <w:pPr>
        <w:pStyle w:val="BodyText"/>
      </w:pPr>
    </w:p>
    <w:sectPr w:rsidR="002445F2" w:rsidRPr="002445F2" w:rsidSect="00326191">
      <w:headerReference w:type="even" r:id="rId35"/>
      <w:headerReference w:type="default" r:id="rId36"/>
      <w:footerReference w:type="even" r:id="rId37"/>
      <w:footerReference w:type="default" r:id="rId38"/>
      <w:headerReference w:type="first" r:id="rId39"/>
      <w:footerReference w:type="first" r:id="rId40"/>
      <w:pgSz w:w="12240" w:h="15840" w:code="1"/>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EFE75" w14:textId="77777777" w:rsidR="00CD1214" w:rsidRDefault="00CD1214">
      <w:r>
        <w:separator/>
      </w:r>
    </w:p>
  </w:endnote>
  <w:endnote w:type="continuationSeparator" w:id="0">
    <w:p w14:paraId="0063B3BC" w14:textId="77777777" w:rsidR="00CD1214" w:rsidRDefault="00CD1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4D"/>
    <w:family w:val="auto"/>
    <w:pitch w:val="variable"/>
    <w:sig w:usb0="A00002FF" w:usb1="7800205A" w:usb2="14600000" w:usb3="00000000" w:csb0="00000193"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Open Sans">
    <w:altName w:val="Verdana"/>
    <w:charset w:val="00"/>
    <w:family w:val="swiss"/>
    <w:pitch w:val="variable"/>
    <w:sig w:usb0="E00002EF" w:usb1="4000205B" w:usb2="00000028" w:usb3="00000000" w:csb0="0000019F" w:csb1="00000000"/>
  </w:font>
  <w:font w:name="Calisto MT (Body)">
    <w:altName w:val="Calisto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BC470" w14:textId="77777777" w:rsidR="00E50B07" w:rsidRDefault="00A41489" w:rsidP="00A41489">
    <w:pPr>
      <w:pStyle w:val="Footer"/>
      <w:jc w:val="center"/>
      <w:rPr>
        <w:rFonts w:ascii="Arial" w:hAnsi="Arial" w:cs="Arial"/>
        <w:color w:val="B4B4B4"/>
        <w:sz w:val="16"/>
      </w:rPr>
    </w:pPr>
    <w:bookmarkStart w:id="1" w:name="TITUS1FooterEvenPages"/>
    <w:r>
      <w:rPr>
        <w:rFonts w:ascii="Arial" w:hAnsi="Arial" w:cs="Arial"/>
        <w:color w:val="B4B4B4"/>
        <w:sz w:val="16"/>
      </w:rPr>
      <w:t>Classification: Internal Use</w:t>
    </w:r>
  </w:p>
  <w:bookmarkEnd w:id="1"/>
  <w:p w14:paraId="1EDC09A1" w14:textId="77777777" w:rsidR="00E50B07" w:rsidRDefault="00E50B07">
    <w:pPr>
      <w:pStyle w:val="Footer"/>
    </w:pPr>
  </w:p>
  <w:p w14:paraId="7A6A3296" w14:textId="77777777" w:rsidR="00E50B07" w:rsidRDefault="00E5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AF86B" w14:textId="77777777" w:rsidR="009F41B7" w:rsidRDefault="002F13EC">
    <w:pPr>
      <w:pStyle w:val="Footer"/>
    </w:pPr>
    <w:r>
      <w:rPr>
        <w:noProof/>
        <w14:ligatures w14:val="none"/>
      </w:rPr>
      <mc:AlternateContent>
        <mc:Choice Requires="wps">
          <w:drawing>
            <wp:anchor distT="0" distB="0" distL="114300" distR="114300" simplePos="1" relativeHeight="251659264" behindDoc="0" locked="0" layoutInCell="0" allowOverlap="1" wp14:anchorId="251B8D19" wp14:editId="2D00BE71">
              <wp:simplePos x="0" y="9594453"/>
              <wp:positionH relativeFrom="page">
                <wp:posOffset>0</wp:posOffset>
              </wp:positionH>
              <wp:positionV relativeFrom="page">
                <wp:posOffset>9594215</wp:posOffset>
              </wp:positionV>
              <wp:extent cx="7772400" cy="273050"/>
              <wp:effectExtent l="0" t="0" r="0" b="12700"/>
              <wp:wrapNone/>
              <wp:docPr id="3" name="MSIPCMc3df4a9e9f93d8906f5229ee" descr="{&quot;HashCode&quot;:4187484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BCED80"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51B8D19" id="_x0000_t202" coordsize="21600,21600" o:spt="202" path="m,l,21600r21600,l21600,xe">
              <v:stroke joinstyle="miter"/>
              <v:path gradientshapeok="t" o:connecttype="rect"/>
            </v:shapetype>
            <v:shape id="MSIPCMc3df4a9e9f93d8906f5229ee" o:spid="_x0000_s1026" type="#_x0000_t202" alt="{&quot;HashCode&quot;:41874843,&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58BCED80"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3DD32" w14:textId="77777777" w:rsidR="00E50B07" w:rsidRDefault="002F13EC">
    <w:pPr>
      <w:pStyle w:val="Footer"/>
    </w:pPr>
    <w:r>
      <w:rPr>
        <w:noProof/>
        <w14:ligatures w14:val="none"/>
      </w:rPr>
      <mc:AlternateContent>
        <mc:Choice Requires="wps">
          <w:drawing>
            <wp:anchor distT="0" distB="0" distL="114300" distR="114300" simplePos="0" relativeHeight="251660288" behindDoc="0" locked="0" layoutInCell="0" allowOverlap="1" wp14:anchorId="1096BE09" wp14:editId="02050F9A">
              <wp:simplePos x="0" y="0"/>
              <wp:positionH relativeFrom="page">
                <wp:posOffset>0</wp:posOffset>
              </wp:positionH>
              <wp:positionV relativeFrom="page">
                <wp:posOffset>9594215</wp:posOffset>
              </wp:positionV>
              <wp:extent cx="7772400" cy="273050"/>
              <wp:effectExtent l="0" t="0" r="0" b="12700"/>
              <wp:wrapNone/>
              <wp:docPr id="4" name="MSIPCMd32645068210f4e3421dca0c" descr="{&quot;HashCode&quot;:41874843,&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A5B0F7"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096BE09" id="_x0000_t202" coordsize="21600,21600" o:spt="202" path="m,l,21600r21600,l21600,xe">
              <v:stroke joinstyle="miter"/>
              <v:path gradientshapeok="t" o:connecttype="rect"/>
            </v:shapetype>
            <v:shape id="MSIPCMd32645068210f4e3421dca0c" o:spid="_x0000_s1027" type="#_x0000_t202" alt="{&quot;HashCode&quot;:41874843,&quot;Height&quot;:792.0,&quot;Width&quot;:612.0,&quot;Placement&quot;:&quot;Footer&quot;,&quot;Index&quot;:&quot;FirstPage&quot;,&quot;Section&quot;:1,&quot;Top&quot;:0.0,&quot;Left&quot;:0.0}" style="position:absolute;margin-left:0;margin-top:755.45pt;width:612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o:allowincell="f" filled="f" stroked="f" strokeweight=".5pt">
              <v:textbox inset=",0,,0">
                <w:txbxContent>
                  <w:p w14:paraId="34A5B0F7"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A0CE7" w14:textId="77777777" w:rsidR="00E50B07" w:rsidRDefault="00A41489" w:rsidP="00A41489">
    <w:pPr>
      <w:tabs>
        <w:tab w:val="right" w:pos="9270"/>
      </w:tabs>
      <w:spacing w:line="259" w:lineRule="auto"/>
      <w:jc w:val="center"/>
      <w:rPr>
        <w:rStyle w:val="PageNumber"/>
        <w:rFonts w:ascii="Arial" w:hAnsi="Arial" w:cs="Arial"/>
        <w:color w:val="B4B4B4"/>
      </w:rPr>
    </w:pPr>
    <w:bookmarkStart w:id="4" w:name="TITUS2FooterEvenPages"/>
    <w:r>
      <w:rPr>
        <w:rStyle w:val="PageNumber"/>
        <w:rFonts w:ascii="Arial" w:hAnsi="Arial" w:cs="Arial"/>
        <w:color w:val="B4B4B4"/>
      </w:rPr>
      <w:t>Classification: Internal Use</w:t>
    </w:r>
  </w:p>
  <w:bookmarkEnd w:id="4"/>
  <w:p w14:paraId="093DC3CD" w14:textId="77777777" w:rsidR="00E50B07" w:rsidRPr="00F130CA" w:rsidRDefault="00E50B07" w:rsidP="00F130CA">
    <w:pPr>
      <w:tabs>
        <w:tab w:val="right" w:pos="9270"/>
      </w:tabs>
      <w:spacing w:line="259" w:lineRule="auto"/>
      <w:rPr>
        <w:rFonts w:asciiTheme="majorHAnsi" w:hAnsiTheme="majorHAnsi"/>
        <w:sz w:val="16"/>
      </w:rPr>
    </w:pPr>
    <w:r w:rsidRPr="00993639">
      <w:rPr>
        <w:rStyle w:val="PageNumber"/>
      </w:rPr>
      <w:t xml:space="preserve">Page </w:t>
    </w:r>
    <w:r w:rsidRPr="00993639">
      <w:rPr>
        <w:rStyle w:val="PageNumber"/>
      </w:rPr>
      <w:fldChar w:fldCharType="begin"/>
    </w:r>
    <w:r w:rsidRPr="00993639">
      <w:rPr>
        <w:rStyle w:val="PageNumber"/>
      </w:rPr>
      <w:instrText xml:space="preserve"> PAGE  \* Arabic  \* MERGEFORMAT </w:instrText>
    </w:r>
    <w:r w:rsidRPr="00993639">
      <w:rPr>
        <w:rStyle w:val="PageNumber"/>
      </w:rPr>
      <w:fldChar w:fldCharType="separate"/>
    </w:r>
    <w:r>
      <w:rPr>
        <w:rStyle w:val="PageNumber"/>
        <w:noProof/>
      </w:rPr>
      <w:t>2</w:t>
    </w:r>
    <w:r w:rsidRPr="00993639">
      <w:rPr>
        <w:rStyle w:val="PageNumber"/>
      </w:rPr>
      <w:fldChar w:fldCharType="end"/>
    </w:r>
    <w:r w:rsidRPr="00993639">
      <w:rPr>
        <w:rStyle w:val="PageNumber"/>
      </w:rPr>
      <w:t xml:space="preserve"> of </w:t>
    </w:r>
    <w:r w:rsidRPr="00993639">
      <w:rPr>
        <w:rStyle w:val="PageNumber"/>
      </w:rPr>
      <w:fldChar w:fldCharType="begin"/>
    </w:r>
    <w:r w:rsidRPr="00993639">
      <w:rPr>
        <w:rStyle w:val="PageNumber"/>
      </w:rPr>
      <w:instrText xml:space="preserve"> NUMPAGES  \* Arabic  \* MERGEFORMAT </w:instrText>
    </w:r>
    <w:r w:rsidRPr="00993639">
      <w:rPr>
        <w:rStyle w:val="PageNumber"/>
      </w:rPr>
      <w:fldChar w:fldCharType="separate"/>
    </w:r>
    <w:r>
      <w:rPr>
        <w:rStyle w:val="PageNumber"/>
        <w:noProof/>
      </w:rPr>
      <w:t>14</w:t>
    </w:r>
    <w:r w:rsidRPr="00993639">
      <w:rPr>
        <w:rStyle w:val="PageNumber"/>
      </w:rPr>
      <w:fldChar w:fldCharType="end"/>
    </w:r>
    <w:r>
      <w:rPr>
        <w:rStyle w:val="PageNumber"/>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DEF7C" w14:textId="77777777" w:rsidR="009F41B7" w:rsidRPr="00F130CA" w:rsidRDefault="002F13EC" w:rsidP="00F130CA">
    <w:pPr>
      <w:tabs>
        <w:tab w:val="right" w:pos="9270"/>
      </w:tabs>
      <w:spacing w:line="259" w:lineRule="auto"/>
      <w:rPr>
        <w:rFonts w:asciiTheme="majorHAnsi" w:hAnsiTheme="majorHAnsi"/>
        <w:sz w:val="16"/>
      </w:rPr>
    </w:pPr>
    <w:r>
      <w:rPr>
        <w:rFonts w:asciiTheme="majorHAnsi" w:hAnsiTheme="majorHAnsi"/>
        <w:noProof/>
        <w:sz w:val="16"/>
        <w14:ligatures w14:val="none"/>
      </w:rPr>
      <mc:AlternateContent>
        <mc:Choice Requires="wps">
          <w:drawing>
            <wp:anchor distT="0" distB="0" distL="114300" distR="114300" simplePos="0" relativeHeight="251661312" behindDoc="0" locked="0" layoutInCell="0" allowOverlap="1" wp14:anchorId="33D3BFD2" wp14:editId="5D72986E">
              <wp:simplePos x="0" y="0"/>
              <wp:positionH relativeFrom="page">
                <wp:posOffset>0</wp:posOffset>
              </wp:positionH>
              <wp:positionV relativeFrom="page">
                <wp:posOffset>9594215</wp:posOffset>
              </wp:positionV>
              <wp:extent cx="7772400" cy="273050"/>
              <wp:effectExtent l="0" t="0" r="0" b="12700"/>
              <wp:wrapNone/>
              <wp:docPr id="5" name="MSIPCM9d9d431d907c18dda84185b4" descr="{&quot;HashCode&quot;:41874843,&quot;Height&quot;:792.0,&quot;Width&quot;:612.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3E17F0"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3D3BFD2" id="_x0000_t202" coordsize="21600,21600" o:spt="202" path="m,l,21600r21600,l21600,xe">
              <v:stroke joinstyle="miter"/>
              <v:path gradientshapeok="t" o:connecttype="rect"/>
            </v:shapetype>
            <v:shape id="MSIPCM9d9d431d907c18dda84185b4" o:spid="_x0000_s1028" type="#_x0000_t202" alt="{&quot;HashCode&quot;:41874843,&quot;Height&quot;:792.0,&quot;Width&quot;:612.0,&quot;Placement&quot;:&quot;Footer&quot;,&quot;Index&quot;:&quot;Primary&quot;,&quot;Section&quot;:2,&quot;Top&quot;:0.0,&quot;Left&quot;:0.0}" style="position:absolute;margin-left:0;margin-top:755.4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o:allowincell="f" filled="f" stroked="f" strokeweight=".5pt">
              <v:textbox inset=",0,,0">
                <w:txbxContent>
                  <w:p w14:paraId="583E17F0"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E995" w14:textId="77777777" w:rsidR="00E50B07" w:rsidRPr="00F130CA" w:rsidRDefault="002F13EC" w:rsidP="00F130CA">
    <w:pPr>
      <w:tabs>
        <w:tab w:val="right" w:pos="9270"/>
      </w:tabs>
      <w:spacing w:line="259" w:lineRule="auto"/>
      <w:rPr>
        <w:rFonts w:asciiTheme="majorHAnsi" w:hAnsiTheme="majorHAnsi"/>
        <w:sz w:val="16"/>
      </w:rPr>
    </w:pPr>
    <w:r>
      <w:rPr>
        <w:rFonts w:asciiTheme="majorHAnsi" w:hAnsiTheme="majorHAnsi"/>
        <w:noProof/>
        <w:sz w:val="16"/>
        <w14:ligatures w14:val="none"/>
      </w:rPr>
      <mc:AlternateContent>
        <mc:Choice Requires="wps">
          <w:drawing>
            <wp:anchor distT="0" distB="0" distL="114300" distR="114300" simplePos="0" relativeHeight="251662336" behindDoc="0" locked="0" layoutInCell="0" allowOverlap="1" wp14:anchorId="2DF38F96" wp14:editId="73D83F50">
              <wp:simplePos x="0" y="0"/>
              <wp:positionH relativeFrom="page">
                <wp:posOffset>0</wp:posOffset>
              </wp:positionH>
              <wp:positionV relativeFrom="page">
                <wp:posOffset>9594215</wp:posOffset>
              </wp:positionV>
              <wp:extent cx="7772400" cy="273050"/>
              <wp:effectExtent l="0" t="0" r="0" b="12700"/>
              <wp:wrapNone/>
              <wp:docPr id="8" name="MSIPCM7c5147db9d5317b2b29fb37c" descr="{&quot;HashCode&quot;:41874843,&quot;Height&quot;:792.0,&quot;Width&quot;:612.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B82A1C"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F38F96" id="_x0000_t202" coordsize="21600,21600" o:spt="202" path="m,l,21600r21600,l21600,xe">
              <v:stroke joinstyle="miter"/>
              <v:path gradientshapeok="t" o:connecttype="rect"/>
            </v:shapetype>
            <v:shape id="MSIPCM7c5147db9d5317b2b29fb37c" o:spid="_x0000_s1029" type="#_x0000_t202" alt="{&quot;HashCode&quot;:41874843,&quot;Height&quot;:792.0,&quot;Width&quot;:612.0,&quot;Placement&quot;:&quot;Footer&quot;,&quot;Index&quot;:&quot;FirstPage&quot;,&quot;Section&quot;:2,&quot;Top&quot;:0.0,&quot;Left&quot;:0.0}" style="position:absolute;margin-left:0;margin-top:755.45pt;width:612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XTojdRcCAAArBAAADgAAAAAAAAAAAAAAAAAuAgAAZHJzL2Uyb0RvYy54bWxQSwECLQAUAAYA&#10;CAAAACEA+6YJ0d4AAAALAQAADwAAAAAAAAAAAAAAAABxBAAAZHJzL2Rvd25yZXYueG1sUEsFBgAA&#10;AAAEAAQA8wAAAHwFAAAAAA==&#10;" o:allowincell="f" filled="f" stroked="f" strokeweight=".5pt">
              <v:textbox inset=",0,,0">
                <w:txbxContent>
                  <w:p w14:paraId="07B82A1C"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2A94C" w14:textId="77777777" w:rsidR="00E50B07" w:rsidRDefault="00A41489" w:rsidP="00A41489">
    <w:pPr>
      <w:tabs>
        <w:tab w:val="right" w:pos="9270"/>
      </w:tabs>
      <w:spacing w:line="259" w:lineRule="auto"/>
      <w:jc w:val="center"/>
      <w:rPr>
        <w:rStyle w:val="PageNumber"/>
        <w:rFonts w:ascii="Arial" w:hAnsi="Arial" w:cs="Arial"/>
        <w:color w:val="B4B4B4"/>
      </w:rPr>
    </w:pPr>
    <w:bookmarkStart w:id="12" w:name="TITUS3FooterEvenPages"/>
    <w:r>
      <w:rPr>
        <w:rStyle w:val="PageNumber"/>
        <w:rFonts w:ascii="Arial" w:hAnsi="Arial" w:cs="Arial"/>
        <w:color w:val="B4B4B4"/>
      </w:rPr>
      <w:t>Classification: Internal Use</w:t>
    </w:r>
  </w:p>
  <w:bookmarkEnd w:id="12"/>
  <w:p w14:paraId="4775BB53" w14:textId="77777777" w:rsidR="00E50B07" w:rsidRPr="00F130CA" w:rsidRDefault="00E50B07" w:rsidP="00F130CA">
    <w:pPr>
      <w:tabs>
        <w:tab w:val="right" w:pos="9270"/>
      </w:tabs>
      <w:spacing w:line="259" w:lineRule="auto"/>
      <w:rPr>
        <w:rFonts w:asciiTheme="majorHAnsi" w:hAnsiTheme="majorHAnsi"/>
        <w:sz w:val="16"/>
      </w:rPr>
    </w:pPr>
    <w:r w:rsidRPr="00993639">
      <w:rPr>
        <w:rStyle w:val="PageNumber"/>
      </w:rPr>
      <w:t xml:space="preserve">Page </w:t>
    </w:r>
    <w:r w:rsidRPr="00993639">
      <w:rPr>
        <w:rStyle w:val="PageNumber"/>
      </w:rPr>
      <w:fldChar w:fldCharType="begin"/>
    </w:r>
    <w:r w:rsidRPr="00993639">
      <w:rPr>
        <w:rStyle w:val="PageNumber"/>
      </w:rPr>
      <w:instrText xml:space="preserve"> PAGE  \* Arabic  \* MERGEFORMAT </w:instrText>
    </w:r>
    <w:r w:rsidRPr="00993639">
      <w:rPr>
        <w:rStyle w:val="PageNumber"/>
      </w:rPr>
      <w:fldChar w:fldCharType="separate"/>
    </w:r>
    <w:r>
      <w:rPr>
        <w:rStyle w:val="PageNumber"/>
        <w:noProof/>
      </w:rPr>
      <w:t>4</w:t>
    </w:r>
    <w:r w:rsidRPr="00993639">
      <w:rPr>
        <w:rStyle w:val="PageNumber"/>
      </w:rPr>
      <w:fldChar w:fldCharType="end"/>
    </w:r>
    <w:r w:rsidRPr="00993639">
      <w:rPr>
        <w:rStyle w:val="PageNumber"/>
      </w:rPr>
      <w:t xml:space="preserve"> of </w:t>
    </w:r>
    <w:r w:rsidRPr="00993639">
      <w:rPr>
        <w:rStyle w:val="PageNumber"/>
      </w:rPr>
      <w:fldChar w:fldCharType="begin"/>
    </w:r>
    <w:r w:rsidRPr="00993639">
      <w:rPr>
        <w:rStyle w:val="PageNumber"/>
      </w:rPr>
      <w:instrText xml:space="preserve"> NUMPAGES  \* Arabic  \* MERGEFORMAT </w:instrText>
    </w:r>
    <w:r w:rsidRPr="00993639">
      <w:rPr>
        <w:rStyle w:val="PageNumber"/>
      </w:rPr>
      <w:fldChar w:fldCharType="separate"/>
    </w:r>
    <w:r>
      <w:rPr>
        <w:rStyle w:val="PageNumber"/>
        <w:noProof/>
      </w:rPr>
      <w:t>14</w:t>
    </w:r>
    <w:r w:rsidRPr="00993639">
      <w:rPr>
        <w:rStyle w:val="PageNumber"/>
      </w:rPr>
      <w:fldChar w:fldCharType="end"/>
    </w:r>
    <w:r>
      <w:rPr>
        <w:rStyle w:val="PageNumber"/>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53DE" w14:textId="77777777" w:rsidR="00E50B07" w:rsidRPr="00F130CA" w:rsidRDefault="002F13EC" w:rsidP="00F130CA">
    <w:pPr>
      <w:tabs>
        <w:tab w:val="right" w:pos="9270"/>
      </w:tabs>
      <w:spacing w:line="259" w:lineRule="auto"/>
      <w:rPr>
        <w:rFonts w:asciiTheme="majorHAnsi" w:hAnsiTheme="majorHAnsi"/>
        <w:sz w:val="16"/>
      </w:rPr>
    </w:pPr>
    <w:r>
      <w:rPr>
        <w:rFonts w:asciiTheme="majorHAnsi" w:hAnsiTheme="majorHAnsi"/>
        <w:noProof/>
        <w:sz w:val="16"/>
        <w14:ligatures w14:val="none"/>
      </w:rPr>
      <mc:AlternateContent>
        <mc:Choice Requires="wps">
          <w:drawing>
            <wp:anchor distT="0" distB="0" distL="114300" distR="114300" simplePos="1" relativeHeight="251663360" behindDoc="0" locked="0" layoutInCell="0" allowOverlap="1" wp14:anchorId="4A01C763" wp14:editId="414B0D63">
              <wp:simplePos x="0" y="9594453"/>
              <wp:positionH relativeFrom="page">
                <wp:posOffset>0</wp:posOffset>
              </wp:positionH>
              <wp:positionV relativeFrom="page">
                <wp:posOffset>9594215</wp:posOffset>
              </wp:positionV>
              <wp:extent cx="7772400" cy="273050"/>
              <wp:effectExtent l="0" t="0" r="0" b="12700"/>
              <wp:wrapNone/>
              <wp:docPr id="9" name="MSIPCM2e0b4bce8e5dd2cc9d8a66e7" descr="{&quot;HashCode&quot;:41874843,&quot;Height&quot;:792.0,&quot;Width&quot;:612.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A1B2A"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A01C763" id="_x0000_t202" coordsize="21600,21600" o:spt="202" path="m,l,21600r21600,l21600,xe">
              <v:stroke joinstyle="miter"/>
              <v:path gradientshapeok="t" o:connecttype="rect"/>
            </v:shapetype>
            <v:shape id="MSIPCM2e0b4bce8e5dd2cc9d8a66e7" o:spid="_x0000_s1030" type="#_x0000_t202" alt="{&quot;HashCode&quot;:41874843,&quot;Height&quot;:792.0,&quot;Width&quot;:612.0,&quot;Placement&quot;:&quot;Footer&quot;,&quot;Index&quot;:&quot;Primary&quot;,&quot;Section&quot;:3,&quot;Top&quot;:0.0,&quot;Left&quot;:0.0}" style="position:absolute;margin-left:0;margin-top:755.45pt;width:612pt;height:21.5pt;z-index:25166336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4F0A1B2A"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A620" w14:textId="77777777" w:rsidR="00E50B07" w:rsidRPr="00F130CA" w:rsidRDefault="002F13EC" w:rsidP="00F130CA">
    <w:pPr>
      <w:tabs>
        <w:tab w:val="right" w:pos="9270"/>
      </w:tabs>
      <w:spacing w:line="259" w:lineRule="auto"/>
      <w:rPr>
        <w:rFonts w:asciiTheme="majorHAnsi" w:hAnsiTheme="majorHAnsi"/>
        <w:sz w:val="16"/>
      </w:rPr>
    </w:pPr>
    <w:r>
      <w:rPr>
        <w:rFonts w:asciiTheme="majorHAnsi" w:hAnsiTheme="majorHAnsi"/>
        <w:noProof/>
        <w:sz w:val="16"/>
        <w14:ligatures w14:val="none"/>
      </w:rPr>
      <mc:AlternateContent>
        <mc:Choice Requires="wps">
          <w:drawing>
            <wp:anchor distT="0" distB="0" distL="114300" distR="114300" simplePos="0" relativeHeight="251664384" behindDoc="0" locked="0" layoutInCell="0" allowOverlap="1" wp14:anchorId="424CC3FC" wp14:editId="16077656">
              <wp:simplePos x="0" y="0"/>
              <wp:positionH relativeFrom="page">
                <wp:posOffset>0</wp:posOffset>
              </wp:positionH>
              <wp:positionV relativeFrom="page">
                <wp:posOffset>9594215</wp:posOffset>
              </wp:positionV>
              <wp:extent cx="7772400" cy="273050"/>
              <wp:effectExtent l="0" t="0" r="0" b="12700"/>
              <wp:wrapNone/>
              <wp:docPr id="10" name="MSIPCMd3cd4fb996c487a95fdf294a" descr="{&quot;HashCode&quot;:41874843,&quot;Height&quot;:792.0,&quot;Width&quot;:612.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2A14AE"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24CC3FC" id="_x0000_t202" coordsize="21600,21600" o:spt="202" path="m,l,21600r21600,l21600,xe">
              <v:stroke joinstyle="miter"/>
              <v:path gradientshapeok="t" o:connecttype="rect"/>
            </v:shapetype>
            <v:shape id="MSIPCMd3cd4fb996c487a95fdf294a" o:spid="_x0000_s1031" type="#_x0000_t202" alt="{&quot;HashCode&quot;:41874843,&quot;Height&quot;:792.0,&quot;Width&quot;:612.0,&quot;Placement&quot;:&quot;Footer&quot;,&quot;Index&quot;:&quot;FirstPage&quot;,&quot;Section&quot;:3,&quot;Top&quot;:0.0,&quot;Left&quot;:0.0}" style="position:absolute;margin-left:0;margin-top:755.45pt;width:612pt;height:21.5pt;z-index:25166438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xbE8BcCAAArBAAADgAAAAAAAAAAAAAAAAAuAgAAZHJzL2Uyb0RvYy54bWxQSwECLQAUAAYA&#10;CAAAACEA+6YJ0d4AAAALAQAADwAAAAAAAAAAAAAAAABxBAAAZHJzL2Rvd25yZXYueG1sUEsFBgAA&#10;AAAEAAQA8wAAAHwFAAAAAA==&#10;" o:allowincell="f" filled="f" stroked="f" strokeweight=".5pt">
              <v:textbox inset=",0,,0">
                <w:txbxContent>
                  <w:p w14:paraId="752A14AE"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ECCA" w14:textId="77777777" w:rsidR="00E50B07" w:rsidRDefault="00A41489" w:rsidP="00A41489">
    <w:pPr>
      <w:tabs>
        <w:tab w:val="right" w:pos="9270"/>
      </w:tabs>
      <w:spacing w:line="259" w:lineRule="auto"/>
      <w:jc w:val="center"/>
      <w:rPr>
        <w:rStyle w:val="PageNumber"/>
        <w:rFonts w:ascii="Arial" w:hAnsi="Arial" w:cs="Arial"/>
        <w:color w:val="B4B4B4"/>
      </w:rPr>
    </w:pPr>
    <w:bookmarkStart w:id="16" w:name="TITUS4FooterEvenPages"/>
    <w:r>
      <w:rPr>
        <w:rStyle w:val="PageNumber"/>
        <w:rFonts w:ascii="Arial" w:hAnsi="Arial" w:cs="Arial"/>
        <w:color w:val="B4B4B4"/>
      </w:rPr>
      <w:t>Classification: Internal Use</w:t>
    </w:r>
  </w:p>
  <w:bookmarkEnd w:id="16"/>
  <w:p w14:paraId="742FB3F5" w14:textId="77777777" w:rsidR="00E50B07" w:rsidRPr="00F130CA" w:rsidRDefault="00E50B07" w:rsidP="00F130CA">
    <w:pPr>
      <w:tabs>
        <w:tab w:val="right" w:pos="9270"/>
      </w:tabs>
      <w:spacing w:line="259" w:lineRule="auto"/>
      <w:rPr>
        <w:rFonts w:asciiTheme="majorHAnsi" w:hAnsiTheme="majorHAnsi"/>
        <w:sz w:val="16"/>
      </w:rPr>
    </w:pPr>
    <w:r w:rsidRPr="00993639">
      <w:rPr>
        <w:rStyle w:val="PageNumber"/>
      </w:rPr>
      <w:t xml:space="preserve">Page </w:t>
    </w:r>
    <w:r w:rsidRPr="00993639">
      <w:rPr>
        <w:rStyle w:val="PageNumber"/>
      </w:rPr>
      <w:fldChar w:fldCharType="begin"/>
    </w:r>
    <w:r w:rsidRPr="00993639">
      <w:rPr>
        <w:rStyle w:val="PageNumber"/>
      </w:rPr>
      <w:instrText xml:space="preserve"> PAGE  \* Arabic  \* MERGEFORMAT </w:instrText>
    </w:r>
    <w:r w:rsidRPr="00993639">
      <w:rPr>
        <w:rStyle w:val="PageNumber"/>
      </w:rPr>
      <w:fldChar w:fldCharType="separate"/>
    </w:r>
    <w:r>
      <w:rPr>
        <w:rStyle w:val="PageNumber"/>
        <w:noProof/>
      </w:rPr>
      <w:t>4</w:t>
    </w:r>
    <w:r w:rsidRPr="00993639">
      <w:rPr>
        <w:rStyle w:val="PageNumber"/>
      </w:rPr>
      <w:fldChar w:fldCharType="end"/>
    </w:r>
    <w:r w:rsidRPr="00993639">
      <w:rPr>
        <w:rStyle w:val="PageNumber"/>
      </w:rPr>
      <w:t xml:space="preserve"> of </w:t>
    </w:r>
    <w:r w:rsidRPr="00993639">
      <w:rPr>
        <w:rStyle w:val="PageNumber"/>
      </w:rPr>
      <w:fldChar w:fldCharType="begin"/>
    </w:r>
    <w:r w:rsidRPr="00993639">
      <w:rPr>
        <w:rStyle w:val="PageNumber"/>
      </w:rPr>
      <w:instrText xml:space="preserve"> NUMPAGES  \* Arabic  \* MERGEFORMAT </w:instrText>
    </w:r>
    <w:r w:rsidRPr="00993639">
      <w:rPr>
        <w:rStyle w:val="PageNumber"/>
      </w:rPr>
      <w:fldChar w:fldCharType="separate"/>
    </w:r>
    <w:r>
      <w:rPr>
        <w:rStyle w:val="PageNumber"/>
        <w:noProof/>
      </w:rPr>
      <w:t>14</w:t>
    </w:r>
    <w:r w:rsidRPr="00993639">
      <w:rPr>
        <w:rStyle w:val="PageNumber"/>
      </w:rPr>
      <w:fldChar w:fldCharType="end"/>
    </w:r>
    <w:r>
      <w:rPr>
        <w:rStyle w:val="PageNumber"/>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0312" w14:textId="77777777" w:rsidR="00E50B07" w:rsidRPr="00F130CA" w:rsidRDefault="002F13EC" w:rsidP="00F130CA">
    <w:pPr>
      <w:tabs>
        <w:tab w:val="right" w:pos="9270"/>
      </w:tabs>
      <w:spacing w:line="259" w:lineRule="auto"/>
      <w:rPr>
        <w:rFonts w:asciiTheme="majorHAnsi" w:hAnsiTheme="majorHAnsi"/>
        <w:sz w:val="16"/>
      </w:rPr>
    </w:pPr>
    <w:r>
      <w:rPr>
        <w:rFonts w:asciiTheme="majorHAnsi" w:hAnsiTheme="majorHAnsi"/>
        <w:noProof/>
        <w:sz w:val="16"/>
        <w14:ligatures w14:val="none"/>
      </w:rPr>
      <mc:AlternateContent>
        <mc:Choice Requires="wps">
          <w:drawing>
            <wp:anchor distT="0" distB="0" distL="114300" distR="114300" simplePos="1" relativeHeight="251665408" behindDoc="0" locked="0" layoutInCell="0" allowOverlap="1" wp14:anchorId="7E98FECD" wp14:editId="4E74081E">
              <wp:simplePos x="0" y="9594453"/>
              <wp:positionH relativeFrom="page">
                <wp:posOffset>0</wp:posOffset>
              </wp:positionH>
              <wp:positionV relativeFrom="page">
                <wp:posOffset>9594215</wp:posOffset>
              </wp:positionV>
              <wp:extent cx="7772400" cy="273050"/>
              <wp:effectExtent l="0" t="0" r="0" b="12700"/>
              <wp:wrapNone/>
              <wp:docPr id="11" name="MSIPCM46304d22be41b574c32b8bf7" descr="{&quot;HashCode&quot;:41874843,&quot;Height&quot;:792.0,&quot;Width&quot;:612.0,&quot;Placement&quot;:&quot;Foot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2E3A73"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E98FECD" id="_x0000_t202" coordsize="21600,21600" o:spt="202" path="m,l,21600r21600,l21600,xe">
              <v:stroke joinstyle="miter"/>
              <v:path gradientshapeok="t" o:connecttype="rect"/>
            </v:shapetype>
            <v:shape id="MSIPCM46304d22be41b574c32b8bf7" o:spid="_x0000_s1032" type="#_x0000_t202" alt="{&quot;HashCode&quot;:41874843,&quot;Height&quot;:792.0,&quot;Width&quot;:612.0,&quot;Placement&quot;:&quot;Footer&quot;,&quot;Index&quot;:&quot;Primary&quot;,&quot;Section&quot;:4,&quot;Top&quot;:0.0,&quot;Left&quot;:0.0}" style="position:absolute;margin-left:0;margin-top:755.45pt;width:612pt;height:21.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Dey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R4YdhjC9UR13PQM+8tXzU4w5r5&#10;8MgcUo1jo3zDAx5SAfaCk0VJDe73e/6YjwxglJIWpVNS/2vPnKBE/TDIzdfxdBq1ln7QcC+928Fr&#10;9voWUJVjfCCWJzPmBjWY0oF+RnUvYzcMMcOxZ0m3g3kbeiHj6+BiuUxJqCrLwtpsLI+lI2YR2afu&#10;mTl7gj8gcfcwiIsVr1joc3u0l/sAskkURXx7NE+woyITc6fXEyX/8j9lXd744g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oA3shcCAAArBAAADgAAAAAAAAAAAAAAAAAuAgAAZHJzL2Uyb0RvYy54bWxQSwECLQAUAAYA&#10;CAAAACEA+6YJ0d4AAAALAQAADwAAAAAAAAAAAAAAAABxBAAAZHJzL2Rvd25yZXYueG1sUEsFBgAA&#10;AAAEAAQA8wAAAHwFAAAAAA==&#10;" o:allowincell="f" filled="f" stroked="f" strokeweight=".5pt">
              <v:textbox inset=",0,,0">
                <w:txbxContent>
                  <w:p w14:paraId="3C2E3A73"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D8941" w14:textId="77777777" w:rsidR="00E50B07" w:rsidRPr="00F130CA" w:rsidRDefault="002F13EC" w:rsidP="00F130CA">
    <w:pPr>
      <w:tabs>
        <w:tab w:val="right" w:pos="9270"/>
      </w:tabs>
      <w:spacing w:line="259" w:lineRule="auto"/>
      <w:rPr>
        <w:rFonts w:asciiTheme="majorHAnsi" w:hAnsiTheme="majorHAnsi"/>
        <w:sz w:val="16"/>
      </w:rPr>
    </w:pPr>
    <w:r>
      <w:rPr>
        <w:rFonts w:asciiTheme="majorHAnsi" w:hAnsiTheme="majorHAnsi"/>
        <w:noProof/>
        <w:sz w:val="16"/>
        <w14:ligatures w14:val="none"/>
      </w:rPr>
      <mc:AlternateContent>
        <mc:Choice Requires="wps">
          <w:drawing>
            <wp:anchor distT="0" distB="0" distL="114300" distR="114300" simplePos="0" relativeHeight="251666432" behindDoc="0" locked="0" layoutInCell="0" allowOverlap="1" wp14:anchorId="0FD5406C" wp14:editId="031525A3">
              <wp:simplePos x="0" y="0"/>
              <wp:positionH relativeFrom="page">
                <wp:posOffset>0</wp:posOffset>
              </wp:positionH>
              <wp:positionV relativeFrom="page">
                <wp:posOffset>9594215</wp:posOffset>
              </wp:positionV>
              <wp:extent cx="7772400" cy="273050"/>
              <wp:effectExtent l="0" t="0" r="0" b="12700"/>
              <wp:wrapNone/>
              <wp:docPr id="16" name="MSIPCM8f0348d398fce8df361b1fbd" descr="{&quot;HashCode&quot;:41874843,&quot;Height&quot;:792.0,&quot;Width&quot;:612.0,&quot;Placement&quot;:&quot;Footer&quot;,&quot;Index&quot;:&quot;FirstPage&quot;,&quot;Section&quot;:4,&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9586D7"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FD5406C" id="_x0000_t202" coordsize="21600,21600" o:spt="202" path="m,l,21600r21600,l21600,xe">
              <v:stroke joinstyle="miter"/>
              <v:path gradientshapeok="t" o:connecttype="rect"/>
            </v:shapetype>
            <v:shape id="MSIPCM8f0348d398fce8df361b1fbd" o:spid="_x0000_s1033" type="#_x0000_t202" alt="{&quot;HashCode&quot;:41874843,&quot;Height&quot;:792.0,&quot;Width&quot;:612.0,&quot;Placement&quot;:&quot;Footer&quot;,&quot;Index&quot;:&quot;FirstPage&quot;,&quot;Section&quot;:4,&quot;Top&quot;:0.0,&quot;Left&quot;:0.0}" style="position:absolute;margin-left:0;margin-top:755.45pt;width:612pt;height:21.5pt;z-index:2516664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Y6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0r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Xg+2OhcCAAArBAAADgAAAAAAAAAAAAAAAAAuAgAAZHJzL2Uyb0RvYy54bWxQSwECLQAUAAYA&#10;CAAAACEA+6YJ0d4AAAALAQAADwAAAAAAAAAAAAAAAABxBAAAZHJzL2Rvd25yZXYueG1sUEsFBgAA&#10;AAAEAAQA8wAAAHwFAAAAAA==&#10;" o:allowincell="f" filled="f" stroked="f" strokeweight=".5pt">
              <v:textbox inset=",0,,0">
                <w:txbxContent>
                  <w:p w14:paraId="139586D7"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192DE" w14:textId="77777777" w:rsidR="00E50B07" w:rsidRDefault="00A41489" w:rsidP="00A41489">
    <w:pPr>
      <w:tabs>
        <w:tab w:val="right" w:pos="9270"/>
      </w:tabs>
      <w:spacing w:line="259" w:lineRule="auto"/>
      <w:jc w:val="center"/>
      <w:rPr>
        <w:rStyle w:val="PageNumber"/>
        <w:rFonts w:ascii="Arial" w:hAnsi="Arial" w:cs="Arial"/>
        <w:color w:val="B4B4B4"/>
      </w:rPr>
    </w:pPr>
    <w:bookmarkStart w:id="46" w:name="TITUS5FooterEvenPages"/>
    <w:r>
      <w:rPr>
        <w:rStyle w:val="PageNumber"/>
        <w:rFonts w:ascii="Arial" w:hAnsi="Arial" w:cs="Arial"/>
        <w:color w:val="B4B4B4"/>
      </w:rPr>
      <w:t>Classification: Internal Use</w:t>
    </w:r>
  </w:p>
  <w:bookmarkEnd w:id="46"/>
  <w:p w14:paraId="422C3CA5" w14:textId="77777777" w:rsidR="00E50B07" w:rsidRPr="00F130CA" w:rsidRDefault="00E50B07" w:rsidP="00F130CA">
    <w:pPr>
      <w:tabs>
        <w:tab w:val="right" w:pos="9270"/>
      </w:tabs>
      <w:spacing w:line="259" w:lineRule="auto"/>
      <w:rPr>
        <w:rFonts w:asciiTheme="majorHAnsi" w:hAnsiTheme="majorHAnsi"/>
        <w:sz w:val="16"/>
      </w:rPr>
    </w:pPr>
    <w:r w:rsidRPr="00993639">
      <w:rPr>
        <w:rStyle w:val="PageNumber"/>
      </w:rPr>
      <w:t xml:space="preserve">Page </w:t>
    </w:r>
    <w:r w:rsidRPr="00993639">
      <w:rPr>
        <w:rStyle w:val="PageNumber"/>
      </w:rPr>
      <w:fldChar w:fldCharType="begin"/>
    </w:r>
    <w:r w:rsidRPr="00993639">
      <w:rPr>
        <w:rStyle w:val="PageNumber"/>
      </w:rPr>
      <w:instrText xml:space="preserve"> PAGE  \* Arabic  \* MERGEFORMAT </w:instrText>
    </w:r>
    <w:r w:rsidRPr="00993639">
      <w:rPr>
        <w:rStyle w:val="PageNumber"/>
      </w:rPr>
      <w:fldChar w:fldCharType="separate"/>
    </w:r>
    <w:r w:rsidR="00AC1601">
      <w:rPr>
        <w:rStyle w:val="PageNumber"/>
        <w:noProof/>
      </w:rPr>
      <w:t>10</w:t>
    </w:r>
    <w:r w:rsidRPr="00993639">
      <w:rPr>
        <w:rStyle w:val="PageNumber"/>
      </w:rPr>
      <w:fldChar w:fldCharType="end"/>
    </w:r>
    <w:r w:rsidRPr="00993639">
      <w:rPr>
        <w:rStyle w:val="PageNumber"/>
      </w:rPr>
      <w:t xml:space="preserve"> of </w:t>
    </w:r>
    <w:r w:rsidRPr="00993639">
      <w:rPr>
        <w:rStyle w:val="PageNumber"/>
      </w:rPr>
      <w:fldChar w:fldCharType="begin"/>
    </w:r>
    <w:r w:rsidRPr="00993639">
      <w:rPr>
        <w:rStyle w:val="PageNumber"/>
      </w:rPr>
      <w:instrText xml:space="preserve"> NUMPAGES  \* Arabic  \* MERGEFORMAT </w:instrText>
    </w:r>
    <w:r w:rsidRPr="00993639">
      <w:rPr>
        <w:rStyle w:val="PageNumber"/>
      </w:rPr>
      <w:fldChar w:fldCharType="separate"/>
    </w:r>
    <w:r w:rsidR="00AC1601">
      <w:rPr>
        <w:rStyle w:val="PageNumber"/>
        <w:noProof/>
      </w:rPr>
      <w:t>11</w:t>
    </w:r>
    <w:r w:rsidRPr="00993639">
      <w:rPr>
        <w:rStyle w:val="PageNumber"/>
      </w:rPr>
      <w:fldChar w:fldCharType="end"/>
    </w:r>
    <w:r>
      <w:rPr>
        <w:rStyle w:val="PageNumber"/>
      </w:rPr>
      <w:t xml:space="preserve">   </w:t>
    </w:r>
  </w:p>
  <w:p w14:paraId="361F524B" w14:textId="77777777" w:rsidR="00E50B07" w:rsidRPr="004A4B8C" w:rsidRDefault="00E50B07" w:rsidP="00C758D7">
    <w:pPr>
      <w:rPr>
        <w:spacing w:val="-1"/>
        <w:szCs w:val="1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2F496" w14:textId="77777777" w:rsidR="009F41B7" w:rsidRPr="004A4B8C" w:rsidRDefault="002F13EC" w:rsidP="00C758D7">
    <w:pPr>
      <w:rPr>
        <w:spacing w:val="-1"/>
        <w:szCs w:val="12"/>
      </w:rPr>
    </w:pPr>
    <w:r>
      <w:rPr>
        <w:noProof/>
        <w:spacing w:val="-1"/>
        <w:szCs w:val="12"/>
        <w14:ligatures w14:val="none"/>
      </w:rPr>
      <mc:AlternateContent>
        <mc:Choice Requires="wps">
          <w:drawing>
            <wp:anchor distT="0" distB="0" distL="114300" distR="114300" simplePos="0" relativeHeight="251667456" behindDoc="0" locked="0" layoutInCell="0" allowOverlap="1" wp14:anchorId="0D576812" wp14:editId="6D4026F8">
              <wp:simplePos x="0" y="0"/>
              <wp:positionH relativeFrom="page">
                <wp:posOffset>0</wp:posOffset>
              </wp:positionH>
              <wp:positionV relativeFrom="page">
                <wp:posOffset>9594215</wp:posOffset>
              </wp:positionV>
              <wp:extent cx="7772400" cy="273050"/>
              <wp:effectExtent l="0" t="0" r="0" b="12700"/>
              <wp:wrapNone/>
              <wp:docPr id="17" name="MSIPCMdbea46f89de5460b76fab439" descr="{&quot;HashCode&quot;:41874843,&quot;Height&quot;:792.0,&quot;Width&quot;:612.0,&quot;Placement&quot;:&quot;Footer&quot;,&quot;Index&quot;:&quot;Primary&quot;,&quot;Section&quot;:5,&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846C1"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D576812" id="_x0000_t202" coordsize="21600,21600" o:spt="202" path="m,l,21600r21600,l21600,xe">
              <v:stroke joinstyle="miter"/>
              <v:path gradientshapeok="t" o:connecttype="rect"/>
            </v:shapetype>
            <v:shape id="MSIPCMdbea46f89de5460b76fab439" o:spid="_x0000_s1034" type="#_x0000_t202" alt="{&quot;HashCode&quot;:41874843,&quot;Height&quot;:792.0,&quot;Width&quot;:612.0,&quot;Placement&quot;:&quot;Footer&quot;,&quot;Index&quot;:&quot;Primary&quot;,&quot;Section&quot;:5,&quot;Top&quot;:0.0,&quot;Left&quot;:0.0}" style="position:absolute;margin-left:0;margin-top:755.45pt;width:612pt;height:21.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Csb6qBcCAAArBAAADgAAAAAAAAAAAAAAAAAuAgAAZHJzL2Uyb0RvYy54bWxQSwECLQAUAAYA&#10;CAAAACEA+6YJ0d4AAAALAQAADwAAAAAAAAAAAAAAAABxBAAAZHJzL2Rvd25yZXYueG1sUEsFBgAA&#10;AAAEAAQA8wAAAHwFAAAAAA==&#10;" o:allowincell="f" filled="f" stroked="f" strokeweight=".5pt">
              <v:textbox inset=",0,,0">
                <w:txbxContent>
                  <w:p w14:paraId="656846C1"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84E16" w14:textId="77777777" w:rsidR="00E50B07" w:rsidRPr="004A4B8C" w:rsidRDefault="002F13EC" w:rsidP="00C758D7">
    <w:pPr>
      <w:rPr>
        <w:spacing w:val="-1"/>
        <w:szCs w:val="12"/>
      </w:rPr>
    </w:pPr>
    <w:r>
      <w:rPr>
        <w:noProof/>
        <w:spacing w:val="-1"/>
        <w:szCs w:val="12"/>
        <w14:ligatures w14:val="none"/>
      </w:rPr>
      <mc:AlternateContent>
        <mc:Choice Requires="wps">
          <w:drawing>
            <wp:anchor distT="0" distB="0" distL="114300" distR="114300" simplePos="0" relativeHeight="251668480" behindDoc="0" locked="0" layoutInCell="0" allowOverlap="1" wp14:anchorId="03A7CE9F" wp14:editId="57AE6747">
              <wp:simplePos x="0" y="0"/>
              <wp:positionH relativeFrom="page">
                <wp:posOffset>0</wp:posOffset>
              </wp:positionH>
              <wp:positionV relativeFrom="page">
                <wp:posOffset>9594215</wp:posOffset>
              </wp:positionV>
              <wp:extent cx="7772400" cy="273050"/>
              <wp:effectExtent l="0" t="0" r="0" b="12700"/>
              <wp:wrapNone/>
              <wp:docPr id="18" name="MSIPCM8dd1451e8710a001dbb2a5ff" descr="{&quot;HashCode&quot;:41874843,&quot;Height&quot;:792.0,&quot;Width&quot;:612.0,&quot;Placement&quot;:&quot;Footer&quot;,&quot;Index&quot;:&quot;FirstPage&quot;,&quot;Section&quot;:5,&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1A32F1"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3A7CE9F" id="_x0000_t202" coordsize="21600,21600" o:spt="202" path="m,l,21600r21600,l21600,xe">
              <v:stroke joinstyle="miter"/>
              <v:path gradientshapeok="t" o:connecttype="rect"/>
            </v:shapetype>
            <v:shape id="MSIPCM8dd1451e8710a001dbb2a5ff" o:spid="_x0000_s1035" type="#_x0000_t202" alt="{&quot;HashCode&quot;:41874843,&quot;Height&quot;:792.0,&quot;Width&quot;:612.0,&quot;Placement&quot;:&quot;Footer&quot;,&quot;Index&quot;:&quot;FirstPage&quot;,&quot;Section&quot;:5,&quot;Top&quot;:0.0,&quot;Left&quot;:0.0}" style="position:absolute;margin-left:0;margin-top:755.45pt;width:612pt;height:21.5pt;z-index:25166848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kl7IBcCAAArBAAADgAAAAAAAAAAAAAAAAAuAgAAZHJzL2Uyb0RvYy54bWxQSwECLQAUAAYA&#10;CAAAACEA+6YJ0d4AAAALAQAADwAAAAAAAAAAAAAAAABxBAAAZHJzL2Rvd25yZXYueG1sUEsFBgAA&#10;AAAEAAQA8wAAAHwFAAAAAA==&#10;" o:allowincell="f" filled="f" stroked="f" strokeweight=".5pt">
              <v:textbox inset=",0,,0">
                <w:txbxContent>
                  <w:p w14:paraId="031A32F1" w14:textId="77777777" w:rsidR="002F13EC" w:rsidRPr="002F13EC" w:rsidRDefault="002F13EC" w:rsidP="002F13EC">
                    <w:pPr>
                      <w:jc w:val="center"/>
                      <w:rPr>
                        <w:rFonts w:ascii="Calibri" w:hAnsi="Calibri" w:cs="Calibri"/>
                        <w:color w:val="000000"/>
                        <w:sz w:val="16"/>
                      </w:rPr>
                    </w:pPr>
                    <w:r w:rsidRPr="002F13EC">
                      <w:rPr>
                        <w:rFonts w:ascii="Calibri" w:hAnsi="Calibri" w:cs="Calibri"/>
                        <w:color w:val="000000"/>
                        <w:sz w:val="16"/>
                      </w:rPr>
                      <w:t xml:space="preserve">Classification: Confidential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0636D" w14:textId="77777777" w:rsidR="00CD1214" w:rsidRDefault="00CD1214">
      <w:r>
        <w:separator/>
      </w:r>
    </w:p>
  </w:footnote>
  <w:footnote w:type="continuationSeparator" w:id="0">
    <w:p w14:paraId="4D0DB3F1" w14:textId="77777777" w:rsidR="00CD1214" w:rsidRDefault="00CD1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20191" w14:textId="77777777" w:rsidR="00E50B07" w:rsidRDefault="00E50B07" w:rsidP="00650E6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F92E" w14:textId="77777777" w:rsidR="009F41B7" w:rsidRDefault="009F41B7" w:rsidP="00650E6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DC98C" w14:textId="77777777" w:rsidR="00E50B07" w:rsidRDefault="00E50B07" w:rsidP="00650E62">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EDEA0" w14:textId="77777777" w:rsidR="00E50B07" w:rsidRDefault="002B5DB8" w:rsidP="005B7ABA">
    <w:pPr>
      <w:pStyle w:val="Header"/>
      <w:jc w:val="left"/>
    </w:pPr>
    <w:fldSimple w:instr=" STYLEREF  Cov_Client_Name  \* MERGEFORMAT ">
      <w:r w:rsidR="00E50B07" w:rsidRPr="00E50B07">
        <w:rPr>
          <w:b/>
          <w:bCs/>
          <w:noProof/>
        </w:rPr>
        <w:t>Fifth Third Bank</w:t>
      </w:r>
    </w:fldSimple>
    <w:r w:rsidR="00E50B07">
      <w:rPr>
        <w:b/>
        <w:bCs/>
        <w:noProof/>
      </w:rPr>
      <w:tab/>
    </w:r>
    <w:r w:rsidR="00E50B07">
      <w:rPr>
        <w:b/>
        <w:bCs/>
        <w:noProof/>
      </w:rPr>
      <w:tab/>
    </w:r>
    <w:r w:rsidR="00E50B07">
      <w:rPr>
        <w:rStyle w:val="PageNumber"/>
      </w:rPr>
      <w:t>CONFIDENTIAL DOCUMENT</w:t>
    </w:r>
  </w:p>
  <w:p w14:paraId="253F57F3" w14:textId="77777777" w:rsidR="00E50B07" w:rsidRDefault="002B5DB8" w:rsidP="005B7ABA">
    <w:pPr>
      <w:pStyle w:val="Header"/>
      <w:jc w:val="left"/>
    </w:pPr>
    <w:fldSimple w:instr=" STYLEREF  Cov_App_Name  \* MERGEFORMAT ">
      <w:r w:rsidR="001F603A">
        <w:rPr>
          <w:noProof/>
        </w:rPr>
        <w:t>Travel and Leisure Co. CTF</w:t>
      </w:r>
    </w:fldSimple>
  </w:p>
  <w:p w14:paraId="0A1DC51F" w14:textId="77777777" w:rsidR="00E50B07" w:rsidRPr="00650E62" w:rsidRDefault="002B5DB8" w:rsidP="005B7ABA">
    <w:pPr>
      <w:pStyle w:val="Header"/>
      <w:jc w:val="left"/>
    </w:pPr>
    <w:fldSimple w:instr=" STYLEREF  Cov_Test_Type  \* MERGEFORMAT ">
      <w:r w:rsidR="00E50B07">
        <w:rPr>
          <w:noProof/>
        </w:rPr>
        <w:t>DAST - Essential</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4248"/>
    </w:tblGrid>
    <w:tr w:rsidR="006E077C" w14:paraId="2E389B26" w14:textId="77777777" w:rsidTr="00F44236">
      <w:tc>
        <w:tcPr>
          <w:tcW w:w="5328" w:type="dxa"/>
        </w:tcPr>
        <w:p w14:paraId="68F2595E" w14:textId="632F6F54" w:rsidR="006E077C" w:rsidRDefault="006E077C" w:rsidP="006E077C">
          <w:pPr>
            <w:pStyle w:val="Header"/>
            <w:jc w:val="left"/>
          </w:pPr>
        </w:p>
      </w:tc>
      <w:tc>
        <w:tcPr>
          <w:tcW w:w="4248" w:type="dxa"/>
        </w:tcPr>
        <w:p w14:paraId="345B50D4" w14:textId="77777777" w:rsidR="006E077C" w:rsidRPr="006E077C" w:rsidRDefault="006E077C" w:rsidP="006E077C">
          <w:pPr>
            <w:pStyle w:val="Header"/>
            <w:rPr>
              <w:rFonts w:ascii="Calisto MT" w:hAnsi="Calisto MT"/>
              <w:b/>
              <w:bCs/>
            </w:rPr>
          </w:pPr>
          <w:r>
            <w:rPr>
              <w:rFonts w:ascii="Calisto MT" w:hAnsi="Calisto MT"/>
              <w:b/>
              <w:bCs/>
            </w:rPr>
            <w:t>CONFIDENTIAL</w:t>
          </w:r>
        </w:p>
      </w:tc>
    </w:tr>
    <w:tr w:rsidR="006E077C" w14:paraId="04FE588E" w14:textId="77777777" w:rsidTr="00F44236">
      <w:tc>
        <w:tcPr>
          <w:tcW w:w="5328" w:type="dxa"/>
        </w:tcPr>
        <w:p w14:paraId="4CA4DB3E" w14:textId="2AF529F8" w:rsidR="006E077C" w:rsidRPr="006E077C" w:rsidRDefault="00DA1EAC" w:rsidP="006E077C">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460997">
            <w:rPr>
              <w:rFonts w:ascii="Calisto MT" w:hAnsi="Calisto MT"/>
              <w:noProof/>
              <w:szCs w:val="16"/>
            </w:rPr>
            <w:t>Travel and Leisure Co. CTF</w:t>
          </w:r>
          <w:r w:rsidRPr="006E077C">
            <w:rPr>
              <w:rFonts w:ascii="Calisto MT" w:hAnsi="Calisto MT"/>
              <w:noProof/>
              <w:szCs w:val="16"/>
            </w:rPr>
            <w:fldChar w:fldCharType="end"/>
          </w:r>
          <w:r>
            <w:rPr>
              <w:rFonts w:ascii="Calisto MT" w:hAnsi="Calisto MT"/>
              <w:noProof/>
              <w:szCs w:val="16"/>
            </w:rPr>
            <w:t xml:space="preserve"> - </w:t>
          </w:r>
          <w:r w:rsidR="006E077C" w:rsidRPr="006E077C">
            <w:rPr>
              <w:rFonts w:ascii="Calisto MT" w:hAnsi="Calisto MT"/>
              <w:szCs w:val="16"/>
            </w:rPr>
            <w:fldChar w:fldCharType="begin"/>
          </w:r>
          <w:r w:rsidR="006E077C" w:rsidRPr="006E077C">
            <w:rPr>
              <w:rFonts w:ascii="Calisto MT" w:hAnsi="Calisto MT"/>
              <w:szCs w:val="16"/>
            </w:rPr>
            <w:instrText xml:space="preserve"> STYLEREF  Cov_Test_Type  \* MERGEFORMAT </w:instrText>
          </w:r>
          <w:r w:rsidR="006E077C" w:rsidRPr="006E077C">
            <w:rPr>
              <w:rFonts w:ascii="Calisto MT" w:hAnsi="Calisto MT"/>
              <w:szCs w:val="16"/>
            </w:rPr>
            <w:fldChar w:fldCharType="separate"/>
          </w:r>
          <w:r w:rsidR="00460997">
            <w:rPr>
              <w:rFonts w:ascii="Calisto MT" w:hAnsi="Calisto MT"/>
              <w:noProof/>
              <w:szCs w:val="16"/>
            </w:rPr>
            <w:t>Penetration Test Report</w:t>
          </w:r>
          <w:r w:rsidR="006E077C" w:rsidRPr="006E077C">
            <w:rPr>
              <w:rFonts w:ascii="Calisto MT" w:hAnsi="Calisto MT"/>
              <w:noProof/>
              <w:szCs w:val="16"/>
            </w:rPr>
            <w:fldChar w:fldCharType="end"/>
          </w:r>
        </w:p>
      </w:tc>
      <w:tc>
        <w:tcPr>
          <w:tcW w:w="4248" w:type="dxa"/>
        </w:tcPr>
        <w:p w14:paraId="6B7BBC94" w14:textId="77777777" w:rsidR="006E077C" w:rsidRDefault="006E077C" w:rsidP="006E077C">
          <w:pPr>
            <w:pStyle w:val="Header"/>
            <w:jc w:val="left"/>
          </w:pPr>
        </w:p>
      </w:tc>
    </w:tr>
  </w:tbl>
  <w:p w14:paraId="2C97EA85" w14:textId="77777777" w:rsidR="009F41B7" w:rsidRPr="00650E62" w:rsidRDefault="009F41B7" w:rsidP="006E077C">
    <w:pPr>
      <w:pStyle w:val="Header"/>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4248"/>
    </w:tblGrid>
    <w:tr w:rsidR="00C92A2E" w14:paraId="0270754C" w14:textId="77777777" w:rsidTr="00F44236">
      <w:tc>
        <w:tcPr>
          <w:tcW w:w="5328" w:type="dxa"/>
        </w:tcPr>
        <w:p w14:paraId="116E0C7D" w14:textId="4698E4EC" w:rsidR="00C92A2E" w:rsidRDefault="00C92A2E" w:rsidP="00C92A2E">
          <w:pPr>
            <w:pStyle w:val="Header"/>
            <w:jc w:val="left"/>
          </w:pPr>
        </w:p>
      </w:tc>
      <w:tc>
        <w:tcPr>
          <w:tcW w:w="4248" w:type="dxa"/>
        </w:tcPr>
        <w:p w14:paraId="45E1CC89" w14:textId="77777777" w:rsidR="00C92A2E" w:rsidRPr="006E077C" w:rsidRDefault="006E077C" w:rsidP="00374872">
          <w:pPr>
            <w:pStyle w:val="Header"/>
            <w:rPr>
              <w:rFonts w:ascii="Calisto MT" w:hAnsi="Calisto MT"/>
              <w:b/>
              <w:bCs/>
            </w:rPr>
          </w:pPr>
          <w:r>
            <w:rPr>
              <w:rFonts w:ascii="Calisto MT" w:hAnsi="Calisto MT"/>
              <w:b/>
              <w:bCs/>
            </w:rPr>
            <w:t>CONFIDENTIAL</w:t>
          </w:r>
        </w:p>
      </w:tc>
    </w:tr>
    <w:tr w:rsidR="00C92A2E" w14:paraId="2DFEE025" w14:textId="77777777" w:rsidTr="00F44236">
      <w:tc>
        <w:tcPr>
          <w:tcW w:w="5328" w:type="dxa"/>
        </w:tcPr>
        <w:p w14:paraId="2F5089B3" w14:textId="219D9F59" w:rsidR="00C92A2E" w:rsidRPr="006E077C" w:rsidRDefault="00DA1EAC" w:rsidP="00C92A2E">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460997">
            <w:rPr>
              <w:rFonts w:ascii="Calisto MT" w:hAnsi="Calisto MT"/>
              <w:noProof/>
              <w:szCs w:val="16"/>
            </w:rPr>
            <w:t>Travel and Leisure Co. CTF</w:t>
          </w:r>
          <w:r w:rsidRPr="006E077C">
            <w:rPr>
              <w:rFonts w:ascii="Calisto MT" w:hAnsi="Calisto MT"/>
              <w:noProof/>
              <w:szCs w:val="16"/>
            </w:rPr>
            <w:fldChar w:fldCharType="end"/>
          </w:r>
          <w:r>
            <w:rPr>
              <w:rFonts w:ascii="Calisto MT" w:hAnsi="Calisto MT"/>
              <w:noProof/>
              <w:szCs w:val="16"/>
            </w:rPr>
            <w:t xml:space="preserve"> - </w:t>
          </w:r>
          <w:r w:rsidR="00C92A2E" w:rsidRPr="006E077C">
            <w:rPr>
              <w:rFonts w:ascii="Calisto MT" w:hAnsi="Calisto MT"/>
              <w:szCs w:val="16"/>
            </w:rPr>
            <w:fldChar w:fldCharType="begin"/>
          </w:r>
          <w:r w:rsidR="00C92A2E" w:rsidRPr="006E077C">
            <w:rPr>
              <w:rFonts w:ascii="Calisto MT" w:hAnsi="Calisto MT"/>
              <w:szCs w:val="16"/>
            </w:rPr>
            <w:instrText xml:space="preserve"> STYLEREF  Cov_Test_Type  \* MERGEFORMAT </w:instrText>
          </w:r>
          <w:r w:rsidR="00C92A2E" w:rsidRPr="006E077C">
            <w:rPr>
              <w:rFonts w:ascii="Calisto MT" w:hAnsi="Calisto MT"/>
              <w:szCs w:val="16"/>
            </w:rPr>
            <w:fldChar w:fldCharType="separate"/>
          </w:r>
          <w:r w:rsidR="00460997">
            <w:rPr>
              <w:rFonts w:ascii="Calisto MT" w:hAnsi="Calisto MT"/>
              <w:noProof/>
              <w:szCs w:val="16"/>
            </w:rPr>
            <w:t>Penetration Test Report</w:t>
          </w:r>
          <w:r w:rsidR="00C92A2E" w:rsidRPr="006E077C">
            <w:rPr>
              <w:rFonts w:ascii="Calisto MT" w:hAnsi="Calisto MT"/>
              <w:noProof/>
              <w:szCs w:val="16"/>
            </w:rPr>
            <w:fldChar w:fldCharType="end"/>
          </w:r>
        </w:p>
      </w:tc>
      <w:tc>
        <w:tcPr>
          <w:tcW w:w="4248" w:type="dxa"/>
        </w:tcPr>
        <w:p w14:paraId="3FBF6E7F" w14:textId="77777777" w:rsidR="00C92A2E" w:rsidRDefault="00C92A2E" w:rsidP="00C92A2E">
          <w:pPr>
            <w:pStyle w:val="Header"/>
            <w:jc w:val="left"/>
          </w:pPr>
        </w:p>
      </w:tc>
    </w:tr>
  </w:tbl>
  <w:p w14:paraId="25E9B566" w14:textId="77777777" w:rsidR="00C92A2E" w:rsidRDefault="00C92A2E" w:rsidP="005B7ABA">
    <w:pPr>
      <w:pStyle w:val="Header"/>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FC41" w14:textId="77777777" w:rsidR="00E50B07" w:rsidRDefault="002B5DB8" w:rsidP="005B7ABA">
    <w:pPr>
      <w:pStyle w:val="Header"/>
      <w:jc w:val="left"/>
    </w:pPr>
    <w:fldSimple w:instr=" STYLEREF  Cov_Client_Name  \* MERGEFORMAT ">
      <w:r w:rsidR="00163AE9" w:rsidRPr="00163AE9">
        <w:rPr>
          <w:b/>
          <w:bCs/>
          <w:noProof/>
        </w:rPr>
        <w:t>Fifth Third Bank</w:t>
      </w:r>
    </w:fldSimple>
    <w:r w:rsidR="00E50B07">
      <w:rPr>
        <w:b/>
        <w:bCs/>
        <w:noProof/>
      </w:rPr>
      <w:tab/>
    </w:r>
    <w:r w:rsidR="00E50B07">
      <w:rPr>
        <w:b/>
        <w:bCs/>
        <w:noProof/>
      </w:rPr>
      <w:tab/>
    </w:r>
    <w:r w:rsidR="00E50B07">
      <w:rPr>
        <w:rStyle w:val="PageNumber"/>
      </w:rPr>
      <w:t>CONFIDENTIAL DOCUMENT</w:t>
    </w:r>
  </w:p>
  <w:p w14:paraId="0DE91093" w14:textId="77777777" w:rsidR="00E50B07" w:rsidRDefault="002B5DB8" w:rsidP="005B7ABA">
    <w:pPr>
      <w:pStyle w:val="Header"/>
      <w:jc w:val="left"/>
    </w:pPr>
    <w:fldSimple w:instr=" STYLEREF  Cov_App_Name  \* MERGEFORMAT ">
      <w:r w:rsidR="00163AE9">
        <w:rPr>
          <w:noProof/>
        </w:rPr>
        <w:t>Travel and Leisure Co. CTF</w:t>
      </w:r>
    </w:fldSimple>
  </w:p>
  <w:p w14:paraId="412D8B67" w14:textId="77777777" w:rsidR="00E50B07" w:rsidRPr="00650E62" w:rsidRDefault="002B5DB8" w:rsidP="005B7ABA">
    <w:pPr>
      <w:pStyle w:val="Header"/>
      <w:jc w:val="left"/>
    </w:pPr>
    <w:fldSimple w:instr=" STYLEREF  Cov_Test_Type  \* MERGEFORMAT ">
      <w:r w:rsidR="00163AE9">
        <w:rPr>
          <w:noProof/>
        </w:rPr>
        <w:t>Penetration Test Report</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99C5" w14:textId="77777777" w:rsidR="00E50B07" w:rsidRPr="00163AE9" w:rsidRDefault="002B5DB8" w:rsidP="005B7ABA">
    <w:pPr>
      <w:pStyle w:val="Header"/>
      <w:jc w:val="left"/>
      <w:rPr>
        <w:b/>
        <w:bCs/>
      </w:rPr>
    </w:pPr>
    <w:fldSimple w:instr=" STYLEREF  Cov_Client_Name  \* MERGEFORMAT ">
      <w:r w:rsidR="00326191" w:rsidRPr="00326191">
        <w:rPr>
          <w:b/>
          <w:bCs/>
          <w:noProof/>
        </w:rPr>
        <w:t>Fifth Third Bank</w:t>
      </w:r>
    </w:fldSimple>
    <w:r w:rsidR="00E50B07">
      <w:rPr>
        <w:b/>
        <w:bCs/>
        <w:noProof/>
      </w:rPr>
      <w:tab/>
    </w:r>
    <w:r w:rsidR="00E50B07">
      <w:rPr>
        <w:b/>
        <w:bCs/>
        <w:noProof/>
      </w:rPr>
      <w:tab/>
    </w:r>
    <w:r w:rsidR="00E50B07" w:rsidRPr="00163AE9">
      <w:rPr>
        <w:rStyle w:val="PageNumber"/>
        <w:b/>
        <w:bCs/>
      </w:rPr>
      <w:t>CONFIDENTIAL</w:t>
    </w:r>
  </w:p>
  <w:p w14:paraId="4B19EB6A" w14:textId="77777777" w:rsidR="00E50B07" w:rsidRDefault="002B5DB8" w:rsidP="005B7ABA">
    <w:pPr>
      <w:pStyle w:val="Header"/>
      <w:jc w:val="left"/>
    </w:pPr>
    <w:fldSimple w:instr=" STYLEREF  Cov_App_Name  \* MERGEFORMAT ">
      <w:r w:rsidR="00326191">
        <w:rPr>
          <w:noProof/>
        </w:rPr>
        <w:t>Travel and Leisure Co. CTF</w:t>
      </w:r>
    </w:fldSimple>
  </w:p>
  <w:p w14:paraId="3C691AF9" w14:textId="77777777" w:rsidR="00E50B07" w:rsidRPr="00650E62" w:rsidRDefault="002B5DB8" w:rsidP="005B7ABA">
    <w:pPr>
      <w:pStyle w:val="Header"/>
      <w:jc w:val="left"/>
    </w:pPr>
    <w:fldSimple w:instr=" STYLEREF  Cov_Test_Type  \* MERGEFORMAT ">
      <w:r w:rsidR="00326191">
        <w:rPr>
          <w:noProof/>
        </w:rPr>
        <w:t>Penetration Test Report</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428"/>
    </w:tblGrid>
    <w:tr w:rsidR="006E077C" w14:paraId="62F588C1" w14:textId="77777777" w:rsidTr="00F44236">
      <w:tc>
        <w:tcPr>
          <w:tcW w:w="5148" w:type="dxa"/>
        </w:tcPr>
        <w:p w14:paraId="34318218" w14:textId="1DA22443" w:rsidR="006E077C" w:rsidRDefault="006E077C" w:rsidP="006E077C">
          <w:pPr>
            <w:pStyle w:val="Header"/>
            <w:jc w:val="left"/>
          </w:pPr>
        </w:p>
      </w:tc>
      <w:tc>
        <w:tcPr>
          <w:tcW w:w="4428" w:type="dxa"/>
        </w:tcPr>
        <w:p w14:paraId="6A589268" w14:textId="77777777" w:rsidR="006E077C" w:rsidRPr="006E077C" w:rsidRDefault="006E077C" w:rsidP="006E077C">
          <w:pPr>
            <w:pStyle w:val="Header"/>
            <w:rPr>
              <w:rFonts w:ascii="Calisto MT" w:hAnsi="Calisto MT"/>
              <w:b/>
              <w:bCs/>
            </w:rPr>
          </w:pPr>
          <w:r>
            <w:rPr>
              <w:rFonts w:ascii="Calisto MT" w:hAnsi="Calisto MT"/>
              <w:b/>
              <w:bCs/>
            </w:rPr>
            <w:t>CONFIDENTIAL</w:t>
          </w:r>
        </w:p>
      </w:tc>
    </w:tr>
    <w:tr w:rsidR="006E077C" w14:paraId="58411CAA" w14:textId="77777777" w:rsidTr="00F44236">
      <w:tc>
        <w:tcPr>
          <w:tcW w:w="5148" w:type="dxa"/>
        </w:tcPr>
        <w:p w14:paraId="008C4050" w14:textId="01C1D60F" w:rsidR="006E077C" w:rsidRPr="006E077C" w:rsidRDefault="00DA1EAC" w:rsidP="006E077C">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460997">
            <w:rPr>
              <w:rFonts w:ascii="Calisto MT" w:hAnsi="Calisto MT"/>
              <w:noProof/>
              <w:szCs w:val="16"/>
            </w:rPr>
            <w:t>Travel and Leisure Co. CTF</w:t>
          </w:r>
          <w:r w:rsidRPr="006E077C">
            <w:rPr>
              <w:rFonts w:ascii="Calisto MT" w:hAnsi="Calisto MT"/>
              <w:noProof/>
              <w:szCs w:val="16"/>
            </w:rPr>
            <w:fldChar w:fldCharType="end"/>
          </w:r>
          <w:r>
            <w:rPr>
              <w:rFonts w:ascii="Calisto MT" w:hAnsi="Calisto MT"/>
              <w:noProof/>
              <w:szCs w:val="16"/>
            </w:rPr>
            <w:t xml:space="preserve"> - </w:t>
          </w:r>
          <w:r w:rsidR="006E077C" w:rsidRPr="006E077C">
            <w:rPr>
              <w:rFonts w:ascii="Calisto MT" w:hAnsi="Calisto MT"/>
              <w:szCs w:val="16"/>
            </w:rPr>
            <w:fldChar w:fldCharType="begin"/>
          </w:r>
          <w:r w:rsidR="006E077C" w:rsidRPr="006E077C">
            <w:rPr>
              <w:rFonts w:ascii="Calisto MT" w:hAnsi="Calisto MT"/>
              <w:szCs w:val="16"/>
            </w:rPr>
            <w:instrText xml:space="preserve"> STYLEREF  Cov_Test_Type  \* MERGEFORMAT </w:instrText>
          </w:r>
          <w:r w:rsidR="006E077C" w:rsidRPr="006E077C">
            <w:rPr>
              <w:rFonts w:ascii="Calisto MT" w:hAnsi="Calisto MT"/>
              <w:szCs w:val="16"/>
            </w:rPr>
            <w:fldChar w:fldCharType="separate"/>
          </w:r>
          <w:r w:rsidR="00460997">
            <w:rPr>
              <w:rFonts w:ascii="Calisto MT" w:hAnsi="Calisto MT"/>
              <w:noProof/>
              <w:szCs w:val="16"/>
            </w:rPr>
            <w:t>Penetration Test Report</w:t>
          </w:r>
          <w:r w:rsidR="006E077C" w:rsidRPr="006E077C">
            <w:rPr>
              <w:rFonts w:ascii="Calisto MT" w:hAnsi="Calisto MT"/>
              <w:noProof/>
              <w:szCs w:val="16"/>
            </w:rPr>
            <w:fldChar w:fldCharType="end"/>
          </w:r>
        </w:p>
      </w:tc>
      <w:tc>
        <w:tcPr>
          <w:tcW w:w="4428" w:type="dxa"/>
        </w:tcPr>
        <w:p w14:paraId="1F8BFBA1" w14:textId="77777777" w:rsidR="006E077C" w:rsidRDefault="006E077C" w:rsidP="006E077C">
          <w:pPr>
            <w:pStyle w:val="Header"/>
            <w:jc w:val="left"/>
          </w:pPr>
        </w:p>
      </w:tc>
    </w:tr>
  </w:tbl>
  <w:p w14:paraId="54F58E8B" w14:textId="77777777" w:rsidR="00E50B07" w:rsidRPr="00650E62" w:rsidRDefault="00E50B07" w:rsidP="005B7ABA">
    <w:pPr>
      <w:pStyle w:val="Header"/>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8E7B2" w14:textId="77777777" w:rsidR="00E50B07" w:rsidRDefault="002B5DB8" w:rsidP="005B7ABA">
    <w:pPr>
      <w:pStyle w:val="Header"/>
      <w:jc w:val="left"/>
    </w:pPr>
    <w:fldSimple w:instr=" STYLEREF  Cov_Client_Name  \* MERGEFORMAT ">
      <w:r w:rsidR="00E50B07" w:rsidRPr="00E50B07">
        <w:rPr>
          <w:b/>
          <w:bCs/>
          <w:noProof/>
        </w:rPr>
        <w:t>Fifth Third Bank</w:t>
      </w:r>
    </w:fldSimple>
    <w:r w:rsidR="00E50B07">
      <w:rPr>
        <w:b/>
        <w:bCs/>
        <w:noProof/>
      </w:rPr>
      <w:tab/>
    </w:r>
    <w:r w:rsidR="00E50B07">
      <w:rPr>
        <w:b/>
        <w:bCs/>
        <w:noProof/>
      </w:rPr>
      <w:tab/>
    </w:r>
    <w:r w:rsidR="00E50B07">
      <w:rPr>
        <w:rStyle w:val="PageNumber"/>
      </w:rPr>
      <w:t>CONFIDENTIAL DOCUMENT</w:t>
    </w:r>
  </w:p>
  <w:p w14:paraId="3E9D6B0F" w14:textId="77777777" w:rsidR="00E50B07" w:rsidRDefault="002B5DB8" w:rsidP="005B7ABA">
    <w:pPr>
      <w:pStyle w:val="Header"/>
      <w:jc w:val="left"/>
    </w:pPr>
    <w:fldSimple w:instr=" STYLEREF  Cov_App_Name  \* MERGEFORMAT ">
      <w:r w:rsidR="001F603A">
        <w:rPr>
          <w:noProof/>
        </w:rPr>
        <w:t>Travel and Leisure Co. CTF</w:t>
      </w:r>
    </w:fldSimple>
  </w:p>
  <w:p w14:paraId="3820FEA8" w14:textId="77777777" w:rsidR="00E50B07" w:rsidRPr="00650E62" w:rsidRDefault="002B5DB8" w:rsidP="005B7ABA">
    <w:pPr>
      <w:pStyle w:val="Header"/>
      <w:jc w:val="left"/>
    </w:pPr>
    <w:fldSimple w:instr=" STYLEREF  Cov_Test_Type  \* MERGEFORMAT ">
      <w:r w:rsidR="00E50B07">
        <w:rPr>
          <w:noProof/>
        </w:rPr>
        <w:t>DAST - Essential</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4518"/>
    </w:tblGrid>
    <w:tr w:rsidR="00FD2CA5" w14:paraId="08CC4B7B" w14:textId="77777777" w:rsidTr="009C5A41">
      <w:tc>
        <w:tcPr>
          <w:tcW w:w="5058" w:type="dxa"/>
        </w:tcPr>
        <w:p w14:paraId="0D9D49AF" w14:textId="77777777" w:rsidR="00FD2CA5" w:rsidRDefault="00FD2CA5" w:rsidP="00FD2CA5">
          <w:pPr>
            <w:pStyle w:val="Header"/>
            <w:jc w:val="left"/>
          </w:pPr>
          <w:r>
            <w:rPr>
              <w:noProof/>
              <w14:ligatures w14:val="none"/>
              <w14:cntxtAlts w14:val="0"/>
            </w:rPr>
            <w:drawing>
              <wp:inline distT="0" distB="0" distL="0" distR="0" wp14:anchorId="37538846" wp14:editId="1A9FC6C4">
                <wp:extent cx="3048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304800" cy="266700"/>
                        </a:xfrm>
                        <a:prstGeom prst="rect">
                          <a:avLst/>
                        </a:prstGeom>
                      </pic:spPr>
                    </pic:pic>
                  </a:graphicData>
                </a:graphic>
              </wp:inline>
            </w:drawing>
          </w:r>
        </w:p>
      </w:tc>
      <w:tc>
        <w:tcPr>
          <w:tcW w:w="4518" w:type="dxa"/>
        </w:tcPr>
        <w:p w14:paraId="66208647" w14:textId="77777777" w:rsidR="00FD2CA5" w:rsidRPr="006E077C" w:rsidRDefault="00FD2CA5" w:rsidP="00FD2CA5">
          <w:pPr>
            <w:pStyle w:val="Header"/>
            <w:rPr>
              <w:rFonts w:ascii="Calisto MT" w:hAnsi="Calisto MT"/>
              <w:b/>
              <w:bCs/>
            </w:rPr>
          </w:pPr>
          <w:r>
            <w:rPr>
              <w:rFonts w:ascii="Calisto MT" w:hAnsi="Calisto MT"/>
              <w:b/>
              <w:bCs/>
            </w:rPr>
            <w:t>CONFIDENTIAL</w:t>
          </w:r>
        </w:p>
      </w:tc>
    </w:tr>
    <w:tr w:rsidR="00FD2CA5" w14:paraId="0C77CBF2" w14:textId="77777777" w:rsidTr="009C5A41">
      <w:tc>
        <w:tcPr>
          <w:tcW w:w="5058" w:type="dxa"/>
        </w:tcPr>
        <w:p w14:paraId="20786090" w14:textId="77777777" w:rsidR="00FD2CA5" w:rsidRPr="006E077C" w:rsidRDefault="00FD2CA5" w:rsidP="00FD2CA5">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B529E8">
            <w:rPr>
              <w:rFonts w:ascii="Calisto MT" w:hAnsi="Calisto MT"/>
              <w:noProof/>
              <w:szCs w:val="16"/>
            </w:rPr>
            <w:t>Travel and Leisure Co. CTF – (undefined)</w:t>
          </w:r>
          <w:r w:rsidRPr="006E077C">
            <w:rPr>
              <w:rFonts w:ascii="Calisto MT" w:hAnsi="Calisto MT"/>
              <w:noProof/>
              <w:szCs w:val="16"/>
            </w:rPr>
            <w:fldChar w:fldCharType="end"/>
          </w:r>
          <w:r>
            <w:rPr>
              <w:rFonts w:ascii="Calisto MT" w:hAnsi="Calisto MT"/>
              <w:noProof/>
              <w:szCs w:val="16"/>
            </w:rPr>
            <w:t xml:space="preserve"> - </w:t>
          </w:r>
          <w:r w:rsidRPr="006E077C">
            <w:rPr>
              <w:rFonts w:ascii="Calisto MT" w:hAnsi="Calisto MT"/>
              <w:szCs w:val="16"/>
            </w:rPr>
            <w:fldChar w:fldCharType="begin"/>
          </w:r>
          <w:r w:rsidRPr="006E077C">
            <w:rPr>
              <w:rFonts w:ascii="Calisto MT" w:hAnsi="Calisto MT"/>
              <w:szCs w:val="16"/>
            </w:rPr>
            <w:instrText xml:space="preserve"> STYLEREF  Cov_Test_Type  \* MERGEFORMAT </w:instrText>
          </w:r>
          <w:r w:rsidRPr="006E077C">
            <w:rPr>
              <w:rFonts w:ascii="Calisto MT" w:hAnsi="Calisto MT"/>
              <w:szCs w:val="16"/>
            </w:rPr>
            <w:fldChar w:fldCharType="separate"/>
          </w:r>
          <w:r w:rsidR="00B529E8">
            <w:rPr>
              <w:rFonts w:ascii="Calisto MT" w:hAnsi="Calisto MT"/>
              <w:noProof/>
              <w:szCs w:val="16"/>
            </w:rPr>
            <w:t>Penetration Test Report</w:t>
          </w:r>
          <w:r w:rsidRPr="006E077C">
            <w:rPr>
              <w:rFonts w:ascii="Calisto MT" w:hAnsi="Calisto MT"/>
              <w:noProof/>
              <w:szCs w:val="16"/>
            </w:rPr>
            <w:fldChar w:fldCharType="end"/>
          </w:r>
        </w:p>
      </w:tc>
      <w:tc>
        <w:tcPr>
          <w:tcW w:w="4518" w:type="dxa"/>
        </w:tcPr>
        <w:p w14:paraId="451D349A" w14:textId="77777777" w:rsidR="00FD2CA5" w:rsidRDefault="00FD2CA5" w:rsidP="00FD2CA5">
          <w:pPr>
            <w:pStyle w:val="Header"/>
            <w:jc w:val="left"/>
          </w:pPr>
        </w:p>
      </w:tc>
    </w:tr>
  </w:tbl>
  <w:p w14:paraId="6AD7A7C7" w14:textId="77777777" w:rsidR="00E50B07" w:rsidRPr="00FD2CA5" w:rsidRDefault="00E50B07" w:rsidP="00513C0C">
    <w:pPr>
      <w:pStyle w:val="Header"/>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4518"/>
    </w:tblGrid>
    <w:tr w:rsidR="006E077C" w14:paraId="56031E9D" w14:textId="77777777" w:rsidTr="00F44236">
      <w:tc>
        <w:tcPr>
          <w:tcW w:w="5058" w:type="dxa"/>
        </w:tcPr>
        <w:p w14:paraId="638E35A9" w14:textId="7A20B584" w:rsidR="006E077C" w:rsidRDefault="006E077C" w:rsidP="006E077C">
          <w:pPr>
            <w:pStyle w:val="Header"/>
            <w:jc w:val="left"/>
          </w:pPr>
        </w:p>
      </w:tc>
      <w:tc>
        <w:tcPr>
          <w:tcW w:w="4518" w:type="dxa"/>
        </w:tcPr>
        <w:p w14:paraId="61AD7234" w14:textId="77777777" w:rsidR="006E077C" w:rsidRPr="006E077C" w:rsidRDefault="006E077C" w:rsidP="006E077C">
          <w:pPr>
            <w:pStyle w:val="Header"/>
            <w:rPr>
              <w:rFonts w:ascii="Calisto MT" w:hAnsi="Calisto MT"/>
              <w:b/>
              <w:bCs/>
            </w:rPr>
          </w:pPr>
          <w:r>
            <w:rPr>
              <w:rFonts w:ascii="Calisto MT" w:hAnsi="Calisto MT"/>
              <w:b/>
              <w:bCs/>
            </w:rPr>
            <w:t>CONFIDENTIAL</w:t>
          </w:r>
        </w:p>
      </w:tc>
    </w:tr>
    <w:tr w:rsidR="006E077C" w14:paraId="0B12083E" w14:textId="77777777" w:rsidTr="00F44236">
      <w:tc>
        <w:tcPr>
          <w:tcW w:w="5058" w:type="dxa"/>
        </w:tcPr>
        <w:p w14:paraId="50BA5230" w14:textId="1590EC72" w:rsidR="006E077C" w:rsidRPr="006E077C" w:rsidRDefault="00DA1EAC" w:rsidP="006E077C">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460997">
            <w:rPr>
              <w:rFonts w:ascii="Calisto MT" w:hAnsi="Calisto MT"/>
              <w:noProof/>
              <w:szCs w:val="16"/>
            </w:rPr>
            <w:t>Travel and Leisure Co. CTF</w:t>
          </w:r>
          <w:r w:rsidRPr="006E077C">
            <w:rPr>
              <w:rFonts w:ascii="Calisto MT" w:hAnsi="Calisto MT"/>
              <w:noProof/>
              <w:szCs w:val="16"/>
            </w:rPr>
            <w:fldChar w:fldCharType="end"/>
          </w:r>
          <w:r>
            <w:rPr>
              <w:rFonts w:ascii="Calisto MT" w:hAnsi="Calisto MT"/>
              <w:noProof/>
              <w:szCs w:val="16"/>
            </w:rPr>
            <w:t xml:space="preserve"> - </w:t>
          </w:r>
          <w:r w:rsidR="006E077C" w:rsidRPr="006E077C">
            <w:rPr>
              <w:rFonts w:ascii="Calisto MT" w:hAnsi="Calisto MT"/>
              <w:szCs w:val="16"/>
            </w:rPr>
            <w:fldChar w:fldCharType="begin"/>
          </w:r>
          <w:r w:rsidR="006E077C" w:rsidRPr="006E077C">
            <w:rPr>
              <w:rFonts w:ascii="Calisto MT" w:hAnsi="Calisto MT"/>
              <w:szCs w:val="16"/>
            </w:rPr>
            <w:instrText xml:space="preserve"> STYLEREF  Cov_Test_Type  \* MERGEFORMAT </w:instrText>
          </w:r>
          <w:r w:rsidR="006E077C" w:rsidRPr="006E077C">
            <w:rPr>
              <w:rFonts w:ascii="Calisto MT" w:hAnsi="Calisto MT"/>
              <w:szCs w:val="16"/>
            </w:rPr>
            <w:fldChar w:fldCharType="separate"/>
          </w:r>
          <w:r w:rsidR="00460997">
            <w:rPr>
              <w:rFonts w:ascii="Calisto MT" w:hAnsi="Calisto MT"/>
              <w:noProof/>
              <w:szCs w:val="16"/>
            </w:rPr>
            <w:t>Penetration Test Report</w:t>
          </w:r>
          <w:r w:rsidR="006E077C" w:rsidRPr="006E077C">
            <w:rPr>
              <w:rFonts w:ascii="Calisto MT" w:hAnsi="Calisto MT"/>
              <w:noProof/>
              <w:szCs w:val="16"/>
            </w:rPr>
            <w:fldChar w:fldCharType="end"/>
          </w:r>
        </w:p>
      </w:tc>
      <w:tc>
        <w:tcPr>
          <w:tcW w:w="4518" w:type="dxa"/>
        </w:tcPr>
        <w:p w14:paraId="16EFDD85" w14:textId="77777777" w:rsidR="006E077C" w:rsidRDefault="006E077C" w:rsidP="006E077C">
          <w:pPr>
            <w:pStyle w:val="Header"/>
            <w:jc w:val="left"/>
          </w:pPr>
        </w:p>
      </w:tc>
    </w:tr>
  </w:tbl>
  <w:p w14:paraId="4DD2EC98" w14:textId="77777777" w:rsidR="00E50B07" w:rsidRPr="006E077C" w:rsidRDefault="00E50B07" w:rsidP="006E077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61D2C" w14:textId="77777777" w:rsidR="00E50B07" w:rsidRDefault="002B5DB8" w:rsidP="005B7ABA">
    <w:pPr>
      <w:pStyle w:val="Header"/>
      <w:jc w:val="left"/>
    </w:pPr>
    <w:fldSimple w:instr=" STYLEREF  Cov_Client_Name  \* MERGEFORMAT ">
      <w:r w:rsidR="00326191" w:rsidRPr="00326191">
        <w:rPr>
          <w:b/>
          <w:bCs/>
          <w:noProof/>
        </w:rPr>
        <w:t>Fifth Third Bank</w:t>
      </w:r>
    </w:fldSimple>
    <w:r w:rsidR="00E50B07">
      <w:rPr>
        <w:b/>
        <w:bCs/>
        <w:noProof/>
      </w:rPr>
      <w:tab/>
    </w:r>
    <w:r w:rsidR="00E50B07">
      <w:rPr>
        <w:b/>
        <w:bCs/>
        <w:noProof/>
      </w:rPr>
      <w:tab/>
    </w:r>
    <w:r w:rsidR="00E50B07">
      <w:rPr>
        <w:rStyle w:val="PageNumber"/>
      </w:rPr>
      <w:t>CONFIDENTIAL DOCUMENT</w:t>
    </w:r>
  </w:p>
  <w:p w14:paraId="01A9E2C7" w14:textId="77777777" w:rsidR="00E50B07" w:rsidRDefault="002B5DB8" w:rsidP="005B7ABA">
    <w:pPr>
      <w:pStyle w:val="Header"/>
      <w:jc w:val="left"/>
    </w:pPr>
    <w:fldSimple w:instr=" STYLEREF  Cov_App_Name  \* MERGEFORMAT ">
      <w:r w:rsidR="00326191">
        <w:rPr>
          <w:noProof/>
        </w:rPr>
        <w:t>Travel and Leisure Co. CTF</w:t>
      </w:r>
    </w:fldSimple>
  </w:p>
  <w:p w14:paraId="6D6D8BD6" w14:textId="77777777" w:rsidR="00E50B07" w:rsidRPr="00650E62" w:rsidRDefault="002B5DB8" w:rsidP="005B7ABA">
    <w:pPr>
      <w:pStyle w:val="Header"/>
      <w:jc w:val="left"/>
    </w:pPr>
    <w:fldSimple w:instr=" STYLEREF  Cov_Test_Type  \* MERGEFORMAT ">
      <w:r w:rsidR="00326191">
        <w:rPr>
          <w:noProof/>
        </w:rPr>
        <w:t>Penetration Test Report</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8"/>
      <w:gridCol w:w="3258"/>
    </w:tblGrid>
    <w:tr w:rsidR="006E077C" w14:paraId="5877EC8A" w14:textId="77777777" w:rsidTr="00F44236">
      <w:tc>
        <w:tcPr>
          <w:tcW w:w="6318" w:type="dxa"/>
        </w:tcPr>
        <w:p w14:paraId="27AC742D" w14:textId="0F4744C0" w:rsidR="006E077C" w:rsidRDefault="006E077C" w:rsidP="006E077C">
          <w:pPr>
            <w:pStyle w:val="Header"/>
            <w:jc w:val="left"/>
          </w:pPr>
        </w:p>
      </w:tc>
      <w:tc>
        <w:tcPr>
          <w:tcW w:w="3258" w:type="dxa"/>
        </w:tcPr>
        <w:p w14:paraId="1DF19899" w14:textId="77777777" w:rsidR="006E077C" w:rsidRPr="006E077C" w:rsidRDefault="006E077C" w:rsidP="006E077C">
          <w:pPr>
            <w:pStyle w:val="Header"/>
            <w:rPr>
              <w:rFonts w:ascii="Calisto MT" w:hAnsi="Calisto MT"/>
              <w:b/>
              <w:bCs/>
            </w:rPr>
          </w:pPr>
          <w:r>
            <w:rPr>
              <w:rFonts w:ascii="Calisto MT" w:hAnsi="Calisto MT"/>
              <w:b/>
              <w:bCs/>
            </w:rPr>
            <w:t>CONFIDENTIAL</w:t>
          </w:r>
        </w:p>
      </w:tc>
    </w:tr>
    <w:tr w:rsidR="006E077C" w14:paraId="26F6A59D" w14:textId="77777777" w:rsidTr="00F44236">
      <w:tc>
        <w:tcPr>
          <w:tcW w:w="6318" w:type="dxa"/>
        </w:tcPr>
        <w:p w14:paraId="0BBA4480" w14:textId="01C1512C" w:rsidR="006E077C" w:rsidRPr="006E077C" w:rsidRDefault="00DA1EAC" w:rsidP="006E077C">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460997">
            <w:rPr>
              <w:rFonts w:ascii="Calisto MT" w:hAnsi="Calisto MT"/>
              <w:noProof/>
              <w:szCs w:val="16"/>
            </w:rPr>
            <w:t>Travel and Leisure Co. CTF</w:t>
          </w:r>
          <w:r w:rsidRPr="006E077C">
            <w:rPr>
              <w:rFonts w:ascii="Calisto MT" w:hAnsi="Calisto MT"/>
              <w:noProof/>
              <w:szCs w:val="16"/>
            </w:rPr>
            <w:fldChar w:fldCharType="end"/>
          </w:r>
          <w:r>
            <w:rPr>
              <w:rFonts w:ascii="Calisto MT" w:hAnsi="Calisto MT"/>
              <w:noProof/>
              <w:szCs w:val="16"/>
            </w:rPr>
            <w:t xml:space="preserve"> - </w:t>
          </w:r>
          <w:r w:rsidR="006E077C" w:rsidRPr="006E077C">
            <w:rPr>
              <w:rFonts w:ascii="Calisto MT" w:hAnsi="Calisto MT"/>
              <w:szCs w:val="16"/>
            </w:rPr>
            <w:fldChar w:fldCharType="begin"/>
          </w:r>
          <w:r w:rsidR="006E077C" w:rsidRPr="006E077C">
            <w:rPr>
              <w:rFonts w:ascii="Calisto MT" w:hAnsi="Calisto MT"/>
              <w:szCs w:val="16"/>
            </w:rPr>
            <w:instrText xml:space="preserve"> STYLEREF  Cov_Test_Type  \* MERGEFORMAT </w:instrText>
          </w:r>
          <w:r w:rsidR="006E077C" w:rsidRPr="006E077C">
            <w:rPr>
              <w:rFonts w:ascii="Calisto MT" w:hAnsi="Calisto MT"/>
              <w:szCs w:val="16"/>
            </w:rPr>
            <w:fldChar w:fldCharType="separate"/>
          </w:r>
          <w:r w:rsidR="00460997">
            <w:rPr>
              <w:rFonts w:ascii="Calisto MT" w:hAnsi="Calisto MT"/>
              <w:noProof/>
              <w:szCs w:val="16"/>
            </w:rPr>
            <w:t>Penetration Test Report</w:t>
          </w:r>
          <w:r w:rsidR="006E077C" w:rsidRPr="006E077C">
            <w:rPr>
              <w:rFonts w:ascii="Calisto MT" w:hAnsi="Calisto MT"/>
              <w:noProof/>
              <w:szCs w:val="16"/>
            </w:rPr>
            <w:fldChar w:fldCharType="end"/>
          </w:r>
        </w:p>
      </w:tc>
      <w:tc>
        <w:tcPr>
          <w:tcW w:w="3258" w:type="dxa"/>
        </w:tcPr>
        <w:p w14:paraId="03E2983A" w14:textId="77777777" w:rsidR="006E077C" w:rsidRDefault="006E077C" w:rsidP="006E077C">
          <w:pPr>
            <w:pStyle w:val="Header"/>
            <w:jc w:val="left"/>
          </w:pPr>
        </w:p>
      </w:tc>
    </w:tr>
  </w:tbl>
  <w:p w14:paraId="5F3C48E2" w14:textId="77777777" w:rsidR="00E50B07" w:rsidRPr="006E077C" w:rsidRDefault="00E50B07" w:rsidP="006E077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4518"/>
    </w:tblGrid>
    <w:tr w:rsidR="006E077C" w14:paraId="0B06C6FA" w14:textId="77777777" w:rsidTr="00F44236">
      <w:tc>
        <w:tcPr>
          <w:tcW w:w="5058" w:type="dxa"/>
        </w:tcPr>
        <w:p w14:paraId="63638A8F" w14:textId="623D32B1" w:rsidR="006E077C" w:rsidRDefault="006E077C" w:rsidP="006E077C">
          <w:pPr>
            <w:pStyle w:val="Header"/>
            <w:jc w:val="left"/>
          </w:pPr>
        </w:p>
      </w:tc>
      <w:tc>
        <w:tcPr>
          <w:tcW w:w="4518" w:type="dxa"/>
        </w:tcPr>
        <w:p w14:paraId="7CC77600" w14:textId="77777777" w:rsidR="006E077C" w:rsidRPr="006E077C" w:rsidRDefault="006E077C" w:rsidP="006E077C">
          <w:pPr>
            <w:pStyle w:val="Header"/>
            <w:rPr>
              <w:rFonts w:ascii="Calisto MT" w:hAnsi="Calisto MT"/>
              <w:b/>
              <w:bCs/>
            </w:rPr>
          </w:pPr>
          <w:r>
            <w:rPr>
              <w:rFonts w:ascii="Calisto MT" w:hAnsi="Calisto MT"/>
              <w:b/>
              <w:bCs/>
            </w:rPr>
            <w:t>CONFIDENTIAL</w:t>
          </w:r>
        </w:p>
      </w:tc>
    </w:tr>
    <w:tr w:rsidR="006E077C" w14:paraId="6FA17DA5" w14:textId="77777777" w:rsidTr="00F44236">
      <w:tc>
        <w:tcPr>
          <w:tcW w:w="5058" w:type="dxa"/>
        </w:tcPr>
        <w:p w14:paraId="1E0C2ABB" w14:textId="486E8BCB" w:rsidR="006E077C" w:rsidRPr="006E077C" w:rsidRDefault="00DA1EAC" w:rsidP="006E077C">
          <w:pPr>
            <w:pStyle w:val="Header"/>
            <w:jc w:val="left"/>
            <w:rPr>
              <w:rFonts w:ascii="Calisto MT" w:hAnsi="Calisto MT"/>
              <w:szCs w:val="16"/>
            </w:rPr>
          </w:pPr>
          <w:r w:rsidRPr="006E077C">
            <w:rPr>
              <w:rFonts w:ascii="Calisto MT" w:hAnsi="Calisto MT"/>
              <w:szCs w:val="16"/>
            </w:rPr>
            <w:fldChar w:fldCharType="begin"/>
          </w:r>
          <w:r w:rsidRPr="006E077C">
            <w:rPr>
              <w:rFonts w:ascii="Calisto MT" w:hAnsi="Calisto MT"/>
              <w:szCs w:val="16"/>
            </w:rPr>
            <w:instrText xml:space="preserve"> STYLEREF  Cov_App_Name  \* MERGEFORMAT </w:instrText>
          </w:r>
          <w:r w:rsidRPr="006E077C">
            <w:rPr>
              <w:rFonts w:ascii="Calisto MT" w:hAnsi="Calisto MT"/>
              <w:szCs w:val="16"/>
            </w:rPr>
            <w:fldChar w:fldCharType="separate"/>
          </w:r>
          <w:r w:rsidR="00460997">
            <w:rPr>
              <w:rFonts w:ascii="Calisto MT" w:hAnsi="Calisto MT"/>
              <w:noProof/>
              <w:szCs w:val="16"/>
            </w:rPr>
            <w:t>Travel and Leisure Co. CTF</w:t>
          </w:r>
          <w:r w:rsidRPr="006E077C">
            <w:rPr>
              <w:rFonts w:ascii="Calisto MT" w:hAnsi="Calisto MT"/>
              <w:noProof/>
              <w:szCs w:val="16"/>
            </w:rPr>
            <w:fldChar w:fldCharType="end"/>
          </w:r>
          <w:r>
            <w:rPr>
              <w:rFonts w:ascii="Calisto MT" w:hAnsi="Calisto MT"/>
              <w:noProof/>
              <w:szCs w:val="16"/>
            </w:rPr>
            <w:t xml:space="preserve"> - </w:t>
          </w:r>
          <w:r w:rsidR="006E077C" w:rsidRPr="006E077C">
            <w:rPr>
              <w:rFonts w:ascii="Calisto MT" w:hAnsi="Calisto MT"/>
              <w:szCs w:val="16"/>
            </w:rPr>
            <w:fldChar w:fldCharType="begin"/>
          </w:r>
          <w:r w:rsidR="006E077C" w:rsidRPr="006E077C">
            <w:rPr>
              <w:rFonts w:ascii="Calisto MT" w:hAnsi="Calisto MT"/>
              <w:szCs w:val="16"/>
            </w:rPr>
            <w:instrText xml:space="preserve"> STYLEREF  Cov_Test_Type  \* MERGEFORMAT </w:instrText>
          </w:r>
          <w:r w:rsidR="006E077C" w:rsidRPr="006E077C">
            <w:rPr>
              <w:rFonts w:ascii="Calisto MT" w:hAnsi="Calisto MT"/>
              <w:szCs w:val="16"/>
            </w:rPr>
            <w:fldChar w:fldCharType="separate"/>
          </w:r>
          <w:r w:rsidR="00460997">
            <w:rPr>
              <w:rFonts w:ascii="Calisto MT" w:hAnsi="Calisto MT"/>
              <w:noProof/>
              <w:szCs w:val="16"/>
            </w:rPr>
            <w:t>Penetration Test Report</w:t>
          </w:r>
          <w:r w:rsidR="006E077C" w:rsidRPr="006E077C">
            <w:rPr>
              <w:rFonts w:ascii="Calisto MT" w:hAnsi="Calisto MT"/>
              <w:noProof/>
              <w:szCs w:val="16"/>
            </w:rPr>
            <w:fldChar w:fldCharType="end"/>
          </w:r>
        </w:p>
      </w:tc>
      <w:tc>
        <w:tcPr>
          <w:tcW w:w="4518" w:type="dxa"/>
        </w:tcPr>
        <w:p w14:paraId="53D00D77" w14:textId="77777777" w:rsidR="006E077C" w:rsidRDefault="006E077C" w:rsidP="006E077C">
          <w:pPr>
            <w:pStyle w:val="Header"/>
            <w:jc w:val="left"/>
          </w:pPr>
        </w:p>
      </w:tc>
    </w:tr>
  </w:tbl>
  <w:p w14:paraId="215E26F8" w14:textId="77777777" w:rsidR="00E50B07" w:rsidRPr="006E077C" w:rsidRDefault="00E50B07" w:rsidP="006E0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009D3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041A1"/>
    <w:multiLevelType w:val="multilevel"/>
    <w:tmpl w:val="9EB650B0"/>
    <w:lvl w:ilvl="0">
      <w:start w:val="1"/>
      <w:numFmt w:val="decimal"/>
      <w:lvlText w:val="%1"/>
      <w:lvlJc w:val="left"/>
      <w:pPr>
        <w:tabs>
          <w:tab w:val="num" w:pos="1985"/>
        </w:tabs>
        <w:ind w:left="1985" w:hanging="1985"/>
      </w:pPr>
      <w:rPr>
        <w:rFonts w:hint="default"/>
      </w:rPr>
    </w:lvl>
    <w:lvl w:ilvl="1">
      <w:start w:val="1"/>
      <w:numFmt w:val="decimal"/>
      <w:lvlText w:val="%1.%2"/>
      <w:lvlJc w:val="left"/>
      <w:pPr>
        <w:tabs>
          <w:tab w:val="num" w:pos="1985"/>
        </w:tabs>
        <w:ind w:left="2268" w:hanging="2268"/>
      </w:pPr>
      <w:rPr>
        <w:rFonts w:hint="default"/>
        <w:sz w:val="32"/>
        <w:szCs w:val="32"/>
      </w:rPr>
    </w:lvl>
    <w:lvl w:ilvl="2">
      <w:start w:val="1"/>
      <w:numFmt w:val="decimal"/>
      <w:lvlText w:val="%1.%2.%3"/>
      <w:lvlJc w:val="left"/>
      <w:pPr>
        <w:tabs>
          <w:tab w:val="num" w:pos="1985"/>
        </w:tabs>
        <w:ind w:left="1985" w:hanging="1985"/>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12B01B99"/>
    <w:multiLevelType w:val="multilevel"/>
    <w:tmpl w:val="354C0AFA"/>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942DC4"/>
    <w:multiLevelType w:val="hybridMultilevel"/>
    <w:tmpl w:val="B966F026"/>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49087906"/>
    <w:multiLevelType w:val="multilevel"/>
    <w:tmpl w:val="58F2D074"/>
    <w:lvl w:ilvl="0">
      <w:start w:val="1"/>
      <w:numFmt w:val="decimal"/>
      <w:pStyle w:val="Heading1"/>
      <w:lvlText w:val="%1"/>
      <w:lvlJc w:val="left"/>
      <w:pPr>
        <w:tabs>
          <w:tab w:val="num" w:pos="1985"/>
        </w:tabs>
        <w:ind w:left="1985" w:hanging="1985"/>
      </w:pPr>
      <w:rPr>
        <w:rFonts w:hint="default"/>
        <w:color w:val="1C4094"/>
      </w:rPr>
    </w:lvl>
    <w:lvl w:ilvl="1">
      <w:start w:val="1"/>
      <w:numFmt w:val="decimal"/>
      <w:pStyle w:val="Heading2"/>
      <w:lvlText w:val="%1.%2"/>
      <w:lvlJc w:val="left"/>
      <w:pPr>
        <w:tabs>
          <w:tab w:val="num" w:pos="1985"/>
        </w:tabs>
        <w:ind w:left="2268" w:hanging="2268"/>
      </w:pPr>
      <w:rPr>
        <w:rFonts w:hint="default"/>
        <w:sz w:val="32"/>
        <w:szCs w:val="32"/>
      </w:rPr>
    </w:lvl>
    <w:lvl w:ilvl="2">
      <w:start w:val="1"/>
      <w:numFmt w:val="decimal"/>
      <w:pStyle w:val="Heading3"/>
      <w:lvlText w:val="%1.%2.%3"/>
      <w:lvlJc w:val="left"/>
      <w:pPr>
        <w:tabs>
          <w:tab w:val="num" w:pos="1985"/>
        </w:tabs>
        <w:ind w:left="1985" w:hanging="1985"/>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0"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390234"/>
    <w:multiLevelType w:val="hybridMultilevel"/>
    <w:tmpl w:val="2DC0AA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4"/>
  </w:num>
  <w:num w:numId="4">
    <w:abstractNumId w:val="6"/>
  </w:num>
  <w:num w:numId="5">
    <w:abstractNumId w:val="3"/>
  </w:num>
  <w:num w:numId="6">
    <w:abstractNumId w:val="2"/>
  </w:num>
  <w:num w:numId="7">
    <w:abstractNumId w:val="0"/>
  </w:num>
  <w:num w:numId="8">
    <w:abstractNumId w:val="12"/>
  </w:num>
  <w:num w:numId="9">
    <w:abstractNumId w:val="19"/>
  </w:num>
  <w:num w:numId="10">
    <w:abstractNumId w:val="8"/>
  </w:num>
  <w:num w:numId="11">
    <w:abstractNumId w:val="7"/>
  </w:num>
  <w:num w:numId="12">
    <w:abstractNumId w:val="10"/>
  </w:num>
  <w:num w:numId="13">
    <w:abstractNumId w:val="14"/>
  </w:num>
  <w:num w:numId="14">
    <w:abstractNumId w:val="13"/>
  </w:num>
  <w:num w:numId="15">
    <w:abstractNumId w:val="23"/>
  </w:num>
  <w:num w:numId="16">
    <w:abstractNumId w:val="9"/>
  </w:num>
  <w:num w:numId="17">
    <w:abstractNumId w:val="17"/>
  </w:num>
  <w:num w:numId="18">
    <w:abstractNumId w:val="20"/>
  </w:num>
  <w:num w:numId="19">
    <w:abstractNumId w:val="16"/>
  </w:num>
  <w:num w:numId="20">
    <w:abstractNumId w:val="15"/>
  </w:num>
  <w:num w:numId="21">
    <w:abstractNumId w:val="21"/>
  </w:num>
  <w:num w:numId="22">
    <w:abstractNumId w:val="11"/>
  </w:num>
  <w:num w:numId="23">
    <w:abstractNumId w:val="22"/>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num>
  <w:num w:numId="32">
    <w:abstractNumId w:val="18"/>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MacDisableGlyphATSUI" w:val="0"/>
  </w:docVars>
  <w:rsids>
    <w:rsidRoot w:val="00F11DE7"/>
    <w:rsid w:val="00000DF1"/>
    <w:rsid w:val="00007B85"/>
    <w:rsid w:val="0001024A"/>
    <w:rsid w:val="0001142B"/>
    <w:rsid w:val="00016619"/>
    <w:rsid w:val="000254B5"/>
    <w:rsid w:val="00030C68"/>
    <w:rsid w:val="00031FB7"/>
    <w:rsid w:val="00032B5B"/>
    <w:rsid w:val="00040BA7"/>
    <w:rsid w:val="00040F9C"/>
    <w:rsid w:val="00046EFC"/>
    <w:rsid w:val="000500D2"/>
    <w:rsid w:val="00051244"/>
    <w:rsid w:val="000516DF"/>
    <w:rsid w:val="000516F5"/>
    <w:rsid w:val="00051979"/>
    <w:rsid w:val="00052672"/>
    <w:rsid w:val="0005337F"/>
    <w:rsid w:val="00054DE9"/>
    <w:rsid w:val="0005694E"/>
    <w:rsid w:val="000654F6"/>
    <w:rsid w:val="00065E3B"/>
    <w:rsid w:val="00067F39"/>
    <w:rsid w:val="00070F4D"/>
    <w:rsid w:val="00071B01"/>
    <w:rsid w:val="00071D8E"/>
    <w:rsid w:val="00072161"/>
    <w:rsid w:val="00076243"/>
    <w:rsid w:val="000823B8"/>
    <w:rsid w:val="0008302E"/>
    <w:rsid w:val="000850D2"/>
    <w:rsid w:val="00087910"/>
    <w:rsid w:val="00091189"/>
    <w:rsid w:val="0009414D"/>
    <w:rsid w:val="00094E12"/>
    <w:rsid w:val="00097EFF"/>
    <w:rsid w:val="000A395E"/>
    <w:rsid w:val="000A5021"/>
    <w:rsid w:val="000B0167"/>
    <w:rsid w:val="000B200C"/>
    <w:rsid w:val="000B5617"/>
    <w:rsid w:val="000C1498"/>
    <w:rsid w:val="000C2BA2"/>
    <w:rsid w:val="000C4835"/>
    <w:rsid w:val="000D0EFB"/>
    <w:rsid w:val="000D3C2C"/>
    <w:rsid w:val="000D5091"/>
    <w:rsid w:val="000D72B5"/>
    <w:rsid w:val="000D7403"/>
    <w:rsid w:val="000D7A4D"/>
    <w:rsid w:val="000F0DDA"/>
    <w:rsid w:val="000F7E1A"/>
    <w:rsid w:val="00100CDC"/>
    <w:rsid w:val="00104FE8"/>
    <w:rsid w:val="00112C5A"/>
    <w:rsid w:val="00113C6D"/>
    <w:rsid w:val="00116860"/>
    <w:rsid w:val="00116902"/>
    <w:rsid w:val="0011799E"/>
    <w:rsid w:val="00121148"/>
    <w:rsid w:val="00124F28"/>
    <w:rsid w:val="00126CAC"/>
    <w:rsid w:val="001307D4"/>
    <w:rsid w:val="00133413"/>
    <w:rsid w:val="00133A45"/>
    <w:rsid w:val="001368BA"/>
    <w:rsid w:val="00137EC9"/>
    <w:rsid w:val="001420A7"/>
    <w:rsid w:val="0014248E"/>
    <w:rsid w:val="001442A5"/>
    <w:rsid w:val="00145B7C"/>
    <w:rsid w:val="00150EB1"/>
    <w:rsid w:val="00151A28"/>
    <w:rsid w:val="00152A27"/>
    <w:rsid w:val="0015796F"/>
    <w:rsid w:val="00163AE9"/>
    <w:rsid w:val="0016670E"/>
    <w:rsid w:val="0016787A"/>
    <w:rsid w:val="0017091E"/>
    <w:rsid w:val="001709EB"/>
    <w:rsid w:val="001728D1"/>
    <w:rsid w:val="001819B1"/>
    <w:rsid w:val="001852D7"/>
    <w:rsid w:val="00185887"/>
    <w:rsid w:val="00187055"/>
    <w:rsid w:val="00190458"/>
    <w:rsid w:val="00190DCD"/>
    <w:rsid w:val="0019209E"/>
    <w:rsid w:val="001930B6"/>
    <w:rsid w:val="001A3B91"/>
    <w:rsid w:val="001A3F3B"/>
    <w:rsid w:val="001A44D0"/>
    <w:rsid w:val="001B041E"/>
    <w:rsid w:val="001B1557"/>
    <w:rsid w:val="001B2BAB"/>
    <w:rsid w:val="001B451E"/>
    <w:rsid w:val="001C3474"/>
    <w:rsid w:val="001C5E61"/>
    <w:rsid w:val="001D1750"/>
    <w:rsid w:val="001D2D33"/>
    <w:rsid w:val="001D7D34"/>
    <w:rsid w:val="001E009F"/>
    <w:rsid w:val="001E7B68"/>
    <w:rsid w:val="001F07FA"/>
    <w:rsid w:val="001F0B95"/>
    <w:rsid w:val="001F2012"/>
    <w:rsid w:val="001F3A3A"/>
    <w:rsid w:val="001F603A"/>
    <w:rsid w:val="00204B68"/>
    <w:rsid w:val="00205DCA"/>
    <w:rsid w:val="00207DB5"/>
    <w:rsid w:val="00214955"/>
    <w:rsid w:val="002206CF"/>
    <w:rsid w:val="00226CBC"/>
    <w:rsid w:val="002347AE"/>
    <w:rsid w:val="00237844"/>
    <w:rsid w:val="00241CDC"/>
    <w:rsid w:val="00242D31"/>
    <w:rsid w:val="00242FB1"/>
    <w:rsid w:val="002445F2"/>
    <w:rsid w:val="002457C1"/>
    <w:rsid w:val="00246675"/>
    <w:rsid w:val="00251DAB"/>
    <w:rsid w:val="0025546B"/>
    <w:rsid w:val="00257208"/>
    <w:rsid w:val="002579B7"/>
    <w:rsid w:val="00260972"/>
    <w:rsid w:val="002620B6"/>
    <w:rsid w:val="00262E9F"/>
    <w:rsid w:val="00263BB8"/>
    <w:rsid w:val="002645F2"/>
    <w:rsid w:val="0026486D"/>
    <w:rsid w:val="00266BA8"/>
    <w:rsid w:val="00275C4B"/>
    <w:rsid w:val="002840FF"/>
    <w:rsid w:val="002860FD"/>
    <w:rsid w:val="002870B3"/>
    <w:rsid w:val="00287D2F"/>
    <w:rsid w:val="002907D8"/>
    <w:rsid w:val="00293835"/>
    <w:rsid w:val="00294257"/>
    <w:rsid w:val="00295B20"/>
    <w:rsid w:val="00296ABA"/>
    <w:rsid w:val="002A20DE"/>
    <w:rsid w:val="002A5511"/>
    <w:rsid w:val="002A6577"/>
    <w:rsid w:val="002B3308"/>
    <w:rsid w:val="002B5DB8"/>
    <w:rsid w:val="002C1D5A"/>
    <w:rsid w:val="002C24D4"/>
    <w:rsid w:val="002C5278"/>
    <w:rsid w:val="002C5B3A"/>
    <w:rsid w:val="002C5C63"/>
    <w:rsid w:val="002C7EE9"/>
    <w:rsid w:val="002D18C2"/>
    <w:rsid w:val="002D3B86"/>
    <w:rsid w:val="002E3550"/>
    <w:rsid w:val="002F13EC"/>
    <w:rsid w:val="002F30F2"/>
    <w:rsid w:val="002F38E4"/>
    <w:rsid w:val="00300BF1"/>
    <w:rsid w:val="0030315D"/>
    <w:rsid w:val="003035AB"/>
    <w:rsid w:val="00306408"/>
    <w:rsid w:val="0030681E"/>
    <w:rsid w:val="00307B8F"/>
    <w:rsid w:val="00307CBE"/>
    <w:rsid w:val="00313321"/>
    <w:rsid w:val="0031629B"/>
    <w:rsid w:val="00323B71"/>
    <w:rsid w:val="00326191"/>
    <w:rsid w:val="003338DE"/>
    <w:rsid w:val="00340221"/>
    <w:rsid w:val="00345F01"/>
    <w:rsid w:val="00345FC9"/>
    <w:rsid w:val="00346A5E"/>
    <w:rsid w:val="0035062C"/>
    <w:rsid w:val="003541F8"/>
    <w:rsid w:val="00354E3A"/>
    <w:rsid w:val="00357BB2"/>
    <w:rsid w:val="00365EDB"/>
    <w:rsid w:val="00374872"/>
    <w:rsid w:val="00380C51"/>
    <w:rsid w:val="003849EC"/>
    <w:rsid w:val="00384E18"/>
    <w:rsid w:val="00385AA3"/>
    <w:rsid w:val="00386192"/>
    <w:rsid w:val="003947A0"/>
    <w:rsid w:val="003965ED"/>
    <w:rsid w:val="003A3D56"/>
    <w:rsid w:val="003A708B"/>
    <w:rsid w:val="003B1CC8"/>
    <w:rsid w:val="003B1E50"/>
    <w:rsid w:val="003B42A4"/>
    <w:rsid w:val="003B69E9"/>
    <w:rsid w:val="003B7BF5"/>
    <w:rsid w:val="003B7E66"/>
    <w:rsid w:val="003C53C1"/>
    <w:rsid w:val="003D0418"/>
    <w:rsid w:val="003D2808"/>
    <w:rsid w:val="003D3437"/>
    <w:rsid w:val="003D3A4E"/>
    <w:rsid w:val="003D40A3"/>
    <w:rsid w:val="003D4E96"/>
    <w:rsid w:val="003E082F"/>
    <w:rsid w:val="003E1BFB"/>
    <w:rsid w:val="003E2017"/>
    <w:rsid w:val="003F1E1A"/>
    <w:rsid w:val="003F2AD9"/>
    <w:rsid w:val="003F2FFF"/>
    <w:rsid w:val="00400136"/>
    <w:rsid w:val="00401282"/>
    <w:rsid w:val="00401FF3"/>
    <w:rsid w:val="004040D9"/>
    <w:rsid w:val="004115CE"/>
    <w:rsid w:val="00412D82"/>
    <w:rsid w:val="004131E0"/>
    <w:rsid w:val="004157A4"/>
    <w:rsid w:val="00416570"/>
    <w:rsid w:val="00416A07"/>
    <w:rsid w:val="00417DB7"/>
    <w:rsid w:val="004238F4"/>
    <w:rsid w:val="00424C81"/>
    <w:rsid w:val="00432DE9"/>
    <w:rsid w:val="0043447E"/>
    <w:rsid w:val="00435A2D"/>
    <w:rsid w:val="00444385"/>
    <w:rsid w:val="004459B6"/>
    <w:rsid w:val="004460A4"/>
    <w:rsid w:val="00447CD1"/>
    <w:rsid w:val="004507D1"/>
    <w:rsid w:val="00450F87"/>
    <w:rsid w:val="00454B17"/>
    <w:rsid w:val="0045546C"/>
    <w:rsid w:val="004579AF"/>
    <w:rsid w:val="0046098B"/>
    <w:rsid w:val="00460997"/>
    <w:rsid w:val="0046393A"/>
    <w:rsid w:val="00464551"/>
    <w:rsid w:val="00464FB9"/>
    <w:rsid w:val="00467F35"/>
    <w:rsid w:val="00470B19"/>
    <w:rsid w:val="00471872"/>
    <w:rsid w:val="004745F9"/>
    <w:rsid w:val="0048092C"/>
    <w:rsid w:val="00485B48"/>
    <w:rsid w:val="0049146B"/>
    <w:rsid w:val="00495681"/>
    <w:rsid w:val="004A3C8B"/>
    <w:rsid w:val="004A46E8"/>
    <w:rsid w:val="004A4B46"/>
    <w:rsid w:val="004B11B7"/>
    <w:rsid w:val="004B689C"/>
    <w:rsid w:val="004B6BCB"/>
    <w:rsid w:val="004C16EC"/>
    <w:rsid w:val="004C1D2B"/>
    <w:rsid w:val="004C28D0"/>
    <w:rsid w:val="004C3794"/>
    <w:rsid w:val="004C75E9"/>
    <w:rsid w:val="004C79DC"/>
    <w:rsid w:val="004D269C"/>
    <w:rsid w:val="004D2C51"/>
    <w:rsid w:val="004D3F69"/>
    <w:rsid w:val="004E1277"/>
    <w:rsid w:val="004E214D"/>
    <w:rsid w:val="004E4974"/>
    <w:rsid w:val="004E668E"/>
    <w:rsid w:val="004F131B"/>
    <w:rsid w:val="004F39A0"/>
    <w:rsid w:val="004F40D1"/>
    <w:rsid w:val="004F7039"/>
    <w:rsid w:val="00500531"/>
    <w:rsid w:val="00501471"/>
    <w:rsid w:val="00504B8C"/>
    <w:rsid w:val="00506C61"/>
    <w:rsid w:val="00510E31"/>
    <w:rsid w:val="00511246"/>
    <w:rsid w:val="00513C0C"/>
    <w:rsid w:val="005165B1"/>
    <w:rsid w:val="0052397E"/>
    <w:rsid w:val="00525987"/>
    <w:rsid w:val="005272CD"/>
    <w:rsid w:val="00536539"/>
    <w:rsid w:val="0054168A"/>
    <w:rsid w:val="00543995"/>
    <w:rsid w:val="0054408A"/>
    <w:rsid w:val="005461AC"/>
    <w:rsid w:val="00550F27"/>
    <w:rsid w:val="00552968"/>
    <w:rsid w:val="00553EEA"/>
    <w:rsid w:val="00564775"/>
    <w:rsid w:val="00564EC6"/>
    <w:rsid w:val="00565929"/>
    <w:rsid w:val="0056666C"/>
    <w:rsid w:val="005723A9"/>
    <w:rsid w:val="00573D2D"/>
    <w:rsid w:val="0057704C"/>
    <w:rsid w:val="005832F1"/>
    <w:rsid w:val="00591728"/>
    <w:rsid w:val="005A1A93"/>
    <w:rsid w:val="005A5647"/>
    <w:rsid w:val="005A7B87"/>
    <w:rsid w:val="005B21C7"/>
    <w:rsid w:val="005B36AC"/>
    <w:rsid w:val="005B7ABA"/>
    <w:rsid w:val="005C0D09"/>
    <w:rsid w:val="005C2552"/>
    <w:rsid w:val="005C2971"/>
    <w:rsid w:val="005C2EDA"/>
    <w:rsid w:val="005C6F71"/>
    <w:rsid w:val="005D09E5"/>
    <w:rsid w:val="005D4C8D"/>
    <w:rsid w:val="005D6F2E"/>
    <w:rsid w:val="005E349B"/>
    <w:rsid w:val="005E3560"/>
    <w:rsid w:val="005E4835"/>
    <w:rsid w:val="005E5ECB"/>
    <w:rsid w:val="005F23E4"/>
    <w:rsid w:val="005F6EBA"/>
    <w:rsid w:val="005F72BB"/>
    <w:rsid w:val="006115D6"/>
    <w:rsid w:val="00612699"/>
    <w:rsid w:val="00613CB0"/>
    <w:rsid w:val="00614853"/>
    <w:rsid w:val="00614BFB"/>
    <w:rsid w:val="00616A26"/>
    <w:rsid w:val="00623D5F"/>
    <w:rsid w:val="0063096B"/>
    <w:rsid w:val="00630BA1"/>
    <w:rsid w:val="00636A1D"/>
    <w:rsid w:val="0063771F"/>
    <w:rsid w:val="00637BF1"/>
    <w:rsid w:val="006460D7"/>
    <w:rsid w:val="00650E62"/>
    <w:rsid w:val="0065234E"/>
    <w:rsid w:val="00655281"/>
    <w:rsid w:val="006576F3"/>
    <w:rsid w:val="0066086E"/>
    <w:rsid w:val="00660D86"/>
    <w:rsid w:val="006646F1"/>
    <w:rsid w:val="00672882"/>
    <w:rsid w:val="00683367"/>
    <w:rsid w:val="00687C79"/>
    <w:rsid w:val="006908A7"/>
    <w:rsid w:val="00696156"/>
    <w:rsid w:val="006A45EF"/>
    <w:rsid w:val="006A485D"/>
    <w:rsid w:val="006B1B5B"/>
    <w:rsid w:val="006C02D8"/>
    <w:rsid w:val="006C284F"/>
    <w:rsid w:val="006C3831"/>
    <w:rsid w:val="006C5846"/>
    <w:rsid w:val="006D2156"/>
    <w:rsid w:val="006E077C"/>
    <w:rsid w:val="006E37EE"/>
    <w:rsid w:val="006E4EA8"/>
    <w:rsid w:val="006E5CBB"/>
    <w:rsid w:val="006E6771"/>
    <w:rsid w:val="006F1472"/>
    <w:rsid w:val="006F3765"/>
    <w:rsid w:val="006F5C6B"/>
    <w:rsid w:val="007004AC"/>
    <w:rsid w:val="00701C3E"/>
    <w:rsid w:val="0072090E"/>
    <w:rsid w:val="00723A3A"/>
    <w:rsid w:val="007302E5"/>
    <w:rsid w:val="007308EF"/>
    <w:rsid w:val="00730DE1"/>
    <w:rsid w:val="00730E7A"/>
    <w:rsid w:val="00732BF2"/>
    <w:rsid w:val="00734431"/>
    <w:rsid w:val="00734A0C"/>
    <w:rsid w:val="00734FF1"/>
    <w:rsid w:val="007443EC"/>
    <w:rsid w:val="00744C6D"/>
    <w:rsid w:val="00744C96"/>
    <w:rsid w:val="00754859"/>
    <w:rsid w:val="00757F85"/>
    <w:rsid w:val="0076118E"/>
    <w:rsid w:val="007631DE"/>
    <w:rsid w:val="007753C6"/>
    <w:rsid w:val="00776B79"/>
    <w:rsid w:val="00776D73"/>
    <w:rsid w:val="00776D74"/>
    <w:rsid w:val="00776EB5"/>
    <w:rsid w:val="00777FF0"/>
    <w:rsid w:val="00781538"/>
    <w:rsid w:val="00785533"/>
    <w:rsid w:val="00793E2C"/>
    <w:rsid w:val="007A38F6"/>
    <w:rsid w:val="007A47C1"/>
    <w:rsid w:val="007A4EF8"/>
    <w:rsid w:val="007B16F6"/>
    <w:rsid w:val="007C0756"/>
    <w:rsid w:val="007C3EBE"/>
    <w:rsid w:val="007C4984"/>
    <w:rsid w:val="007C59C0"/>
    <w:rsid w:val="007D094A"/>
    <w:rsid w:val="007D47C1"/>
    <w:rsid w:val="007D7B45"/>
    <w:rsid w:val="007E38A6"/>
    <w:rsid w:val="007E6DBE"/>
    <w:rsid w:val="007F0D6B"/>
    <w:rsid w:val="007F6F79"/>
    <w:rsid w:val="00801F4B"/>
    <w:rsid w:val="0080285B"/>
    <w:rsid w:val="00803792"/>
    <w:rsid w:val="0080383F"/>
    <w:rsid w:val="0080404E"/>
    <w:rsid w:val="00812623"/>
    <w:rsid w:val="00812E8A"/>
    <w:rsid w:val="00816299"/>
    <w:rsid w:val="00816AD5"/>
    <w:rsid w:val="008228B3"/>
    <w:rsid w:val="008268C3"/>
    <w:rsid w:val="008269DC"/>
    <w:rsid w:val="00832484"/>
    <w:rsid w:val="00833F74"/>
    <w:rsid w:val="008368DA"/>
    <w:rsid w:val="00841F3F"/>
    <w:rsid w:val="0084203B"/>
    <w:rsid w:val="00844901"/>
    <w:rsid w:val="00845662"/>
    <w:rsid w:val="0085186E"/>
    <w:rsid w:val="00851ED6"/>
    <w:rsid w:val="008554EB"/>
    <w:rsid w:val="00860BD4"/>
    <w:rsid w:val="0086285A"/>
    <w:rsid w:val="008630FC"/>
    <w:rsid w:val="008655F8"/>
    <w:rsid w:val="00866922"/>
    <w:rsid w:val="00867FD7"/>
    <w:rsid w:val="00870C2B"/>
    <w:rsid w:val="00874719"/>
    <w:rsid w:val="008753B0"/>
    <w:rsid w:val="00877E3B"/>
    <w:rsid w:val="0088106C"/>
    <w:rsid w:val="00881720"/>
    <w:rsid w:val="00882098"/>
    <w:rsid w:val="008829A2"/>
    <w:rsid w:val="00883660"/>
    <w:rsid w:val="00885F35"/>
    <w:rsid w:val="0088709A"/>
    <w:rsid w:val="008870C0"/>
    <w:rsid w:val="00896ABF"/>
    <w:rsid w:val="00897DD6"/>
    <w:rsid w:val="008A173C"/>
    <w:rsid w:val="008A2179"/>
    <w:rsid w:val="008A35D2"/>
    <w:rsid w:val="008A3DC6"/>
    <w:rsid w:val="008A53D3"/>
    <w:rsid w:val="008A597C"/>
    <w:rsid w:val="008A7822"/>
    <w:rsid w:val="008B289D"/>
    <w:rsid w:val="008C0A41"/>
    <w:rsid w:val="008C0F42"/>
    <w:rsid w:val="008C3079"/>
    <w:rsid w:val="008C52F5"/>
    <w:rsid w:val="008C7717"/>
    <w:rsid w:val="008D15F0"/>
    <w:rsid w:val="008D31B2"/>
    <w:rsid w:val="008D7AFF"/>
    <w:rsid w:val="008E3295"/>
    <w:rsid w:val="008E360A"/>
    <w:rsid w:val="008E404F"/>
    <w:rsid w:val="008E6350"/>
    <w:rsid w:val="008F035E"/>
    <w:rsid w:val="008F29F3"/>
    <w:rsid w:val="008F3187"/>
    <w:rsid w:val="008F6E66"/>
    <w:rsid w:val="009033BF"/>
    <w:rsid w:val="00904E43"/>
    <w:rsid w:val="0090615F"/>
    <w:rsid w:val="00913B0D"/>
    <w:rsid w:val="00914AE6"/>
    <w:rsid w:val="00920119"/>
    <w:rsid w:val="00922D2C"/>
    <w:rsid w:val="00923B4C"/>
    <w:rsid w:val="009259CA"/>
    <w:rsid w:val="009319F9"/>
    <w:rsid w:val="009336D7"/>
    <w:rsid w:val="00937905"/>
    <w:rsid w:val="00940F38"/>
    <w:rsid w:val="00942E60"/>
    <w:rsid w:val="0094367E"/>
    <w:rsid w:val="00943A4A"/>
    <w:rsid w:val="0095159C"/>
    <w:rsid w:val="0095505D"/>
    <w:rsid w:val="009566EE"/>
    <w:rsid w:val="0095794F"/>
    <w:rsid w:val="009603C8"/>
    <w:rsid w:val="00960C24"/>
    <w:rsid w:val="00963E14"/>
    <w:rsid w:val="009801F6"/>
    <w:rsid w:val="009811A2"/>
    <w:rsid w:val="00981394"/>
    <w:rsid w:val="009836B9"/>
    <w:rsid w:val="00983A41"/>
    <w:rsid w:val="009841A5"/>
    <w:rsid w:val="00987F4D"/>
    <w:rsid w:val="00990946"/>
    <w:rsid w:val="009B2CF8"/>
    <w:rsid w:val="009E32C7"/>
    <w:rsid w:val="009F154D"/>
    <w:rsid w:val="009F41B7"/>
    <w:rsid w:val="009F7FF4"/>
    <w:rsid w:val="00A03681"/>
    <w:rsid w:val="00A12073"/>
    <w:rsid w:val="00A1543A"/>
    <w:rsid w:val="00A2424D"/>
    <w:rsid w:val="00A27825"/>
    <w:rsid w:val="00A30631"/>
    <w:rsid w:val="00A31014"/>
    <w:rsid w:val="00A32613"/>
    <w:rsid w:val="00A3688D"/>
    <w:rsid w:val="00A41489"/>
    <w:rsid w:val="00A520A7"/>
    <w:rsid w:val="00A532C5"/>
    <w:rsid w:val="00A55197"/>
    <w:rsid w:val="00A62DFB"/>
    <w:rsid w:val="00A65AEC"/>
    <w:rsid w:val="00A7276A"/>
    <w:rsid w:val="00A767CC"/>
    <w:rsid w:val="00A76A12"/>
    <w:rsid w:val="00A82573"/>
    <w:rsid w:val="00A8302C"/>
    <w:rsid w:val="00A85A9B"/>
    <w:rsid w:val="00A86CBA"/>
    <w:rsid w:val="00A902F2"/>
    <w:rsid w:val="00A91524"/>
    <w:rsid w:val="00A97773"/>
    <w:rsid w:val="00A97870"/>
    <w:rsid w:val="00A979BD"/>
    <w:rsid w:val="00AA2944"/>
    <w:rsid w:val="00AA3B5C"/>
    <w:rsid w:val="00AB1F05"/>
    <w:rsid w:val="00AB4B39"/>
    <w:rsid w:val="00AC04F3"/>
    <w:rsid w:val="00AC1601"/>
    <w:rsid w:val="00AC23DB"/>
    <w:rsid w:val="00AC544E"/>
    <w:rsid w:val="00AC6DF0"/>
    <w:rsid w:val="00AC7768"/>
    <w:rsid w:val="00AD159E"/>
    <w:rsid w:val="00AD3C5A"/>
    <w:rsid w:val="00AD5828"/>
    <w:rsid w:val="00AE33FB"/>
    <w:rsid w:val="00AE3895"/>
    <w:rsid w:val="00AE43B7"/>
    <w:rsid w:val="00AE4FEC"/>
    <w:rsid w:val="00AE7C15"/>
    <w:rsid w:val="00AF3720"/>
    <w:rsid w:val="00AF3F9E"/>
    <w:rsid w:val="00B00269"/>
    <w:rsid w:val="00B0347D"/>
    <w:rsid w:val="00B0354E"/>
    <w:rsid w:val="00B15ECB"/>
    <w:rsid w:val="00B22762"/>
    <w:rsid w:val="00B22BE8"/>
    <w:rsid w:val="00B26D03"/>
    <w:rsid w:val="00B312F8"/>
    <w:rsid w:val="00B322B7"/>
    <w:rsid w:val="00B476E9"/>
    <w:rsid w:val="00B50274"/>
    <w:rsid w:val="00B52118"/>
    <w:rsid w:val="00B529E8"/>
    <w:rsid w:val="00B54799"/>
    <w:rsid w:val="00B57A82"/>
    <w:rsid w:val="00B6140F"/>
    <w:rsid w:val="00B61E04"/>
    <w:rsid w:val="00B6299F"/>
    <w:rsid w:val="00B650C5"/>
    <w:rsid w:val="00B6783A"/>
    <w:rsid w:val="00B67A02"/>
    <w:rsid w:val="00B70770"/>
    <w:rsid w:val="00B71A68"/>
    <w:rsid w:val="00B80108"/>
    <w:rsid w:val="00B83471"/>
    <w:rsid w:val="00B90EF8"/>
    <w:rsid w:val="00B90F49"/>
    <w:rsid w:val="00B92657"/>
    <w:rsid w:val="00B92734"/>
    <w:rsid w:val="00B92F0B"/>
    <w:rsid w:val="00B95724"/>
    <w:rsid w:val="00B977F5"/>
    <w:rsid w:val="00BA211B"/>
    <w:rsid w:val="00BA24DC"/>
    <w:rsid w:val="00BA47CE"/>
    <w:rsid w:val="00BA65CF"/>
    <w:rsid w:val="00BB222D"/>
    <w:rsid w:val="00BB2BE3"/>
    <w:rsid w:val="00BB3102"/>
    <w:rsid w:val="00BC0850"/>
    <w:rsid w:val="00BC1006"/>
    <w:rsid w:val="00BC2C57"/>
    <w:rsid w:val="00BC350A"/>
    <w:rsid w:val="00BC4E90"/>
    <w:rsid w:val="00BC750B"/>
    <w:rsid w:val="00BD1586"/>
    <w:rsid w:val="00BD1FD3"/>
    <w:rsid w:val="00BD2E88"/>
    <w:rsid w:val="00BD5308"/>
    <w:rsid w:val="00BD5D11"/>
    <w:rsid w:val="00BE028F"/>
    <w:rsid w:val="00BE764C"/>
    <w:rsid w:val="00BF6BD3"/>
    <w:rsid w:val="00C04FBB"/>
    <w:rsid w:val="00C0623B"/>
    <w:rsid w:val="00C149BF"/>
    <w:rsid w:val="00C1500E"/>
    <w:rsid w:val="00C15605"/>
    <w:rsid w:val="00C168C4"/>
    <w:rsid w:val="00C204CF"/>
    <w:rsid w:val="00C267E0"/>
    <w:rsid w:val="00C27E67"/>
    <w:rsid w:val="00C3131F"/>
    <w:rsid w:val="00C32E06"/>
    <w:rsid w:val="00C33C01"/>
    <w:rsid w:val="00C34DB1"/>
    <w:rsid w:val="00C40142"/>
    <w:rsid w:val="00C4337A"/>
    <w:rsid w:val="00C51BEF"/>
    <w:rsid w:val="00C522B9"/>
    <w:rsid w:val="00C5592C"/>
    <w:rsid w:val="00C568BE"/>
    <w:rsid w:val="00C61C88"/>
    <w:rsid w:val="00C73AA8"/>
    <w:rsid w:val="00C75214"/>
    <w:rsid w:val="00C758D7"/>
    <w:rsid w:val="00C80187"/>
    <w:rsid w:val="00C80658"/>
    <w:rsid w:val="00C80732"/>
    <w:rsid w:val="00C818E4"/>
    <w:rsid w:val="00C825FA"/>
    <w:rsid w:val="00C845C9"/>
    <w:rsid w:val="00C851E9"/>
    <w:rsid w:val="00C853BB"/>
    <w:rsid w:val="00C87B18"/>
    <w:rsid w:val="00C92A2E"/>
    <w:rsid w:val="00C94D12"/>
    <w:rsid w:val="00C97C72"/>
    <w:rsid w:val="00CA3868"/>
    <w:rsid w:val="00CA4F5E"/>
    <w:rsid w:val="00CB0AFC"/>
    <w:rsid w:val="00CB5D76"/>
    <w:rsid w:val="00CC05B3"/>
    <w:rsid w:val="00CC724E"/>
    <w:rsid w:val="00CD1214"/>
    <w:rsid w:val="00CD3E87"/>
    <w:rsid w:val="00CD52EC"/>
    <w:rsid w:val="00CE2186"/>
    <w:rsid w:val="00CE3828"/>
    <w:rsid w:val="00CE4957"/>
    <w:rsid w:val="00CE788A"/>
    <w:rsid w:val="00CF069D"/>
    <w:rsid w:val="00CF0BAD"/>
    <w:rsid w:val="00CF3FFD"/>
    <w:rsid w:val="00CF6D40"/>
    <w:rsid w:val="00D05470"/>
    <w:rsid w:val="00D125B2"/>
    <w:rsid w:val="00D12DF1"/>
    <w:rsid w:val="00D14031"/>
    <w:rsid w:val="00D143D3"/>
    <w:rsid w:val="00D14DF7"/>
    <w:rsid w:val="00D16CB1"/>
    <w:rsid w:val="00D16EF8"/>
    <w:rsid w:val="00D2042F"/>
    <w:rsid w:val="00D21507"/>
    <w:rsid w:val="00D227CC"/>
    <w:rsid w:val="00D302E0"/>
    <w:rsid w:val="00D31A32"/>
    <w:rsid w:val="00D355EE"/>
    <w:rsid w:val="00D35BFE"/>
    <w:rsid w:val="00D36D08"/>
    <w:rsid w:val="00D37521"/>
    <w:rsid w:val="00D40DB6"/>
    <w:rsid w:val="00D461CF"/>
    <w:rsid w:val="00D51433"/>
    <w:rsid w:val="00D615BD"/>
    <w:rsid w:val="00D64A11"/>
    <w:rsid w:val="00D662F0"/>
    <w:rsid w:val="00D671E9"/>
    <w:rsid w:val="00D67A77"/>
    <w:rsid w:val="00D733AC"/>
    <w:rsid w:val="00D735B3"/>
    <w:rsid w:val="00D74C19"/>
    <w:rsid w:val="00D77F49"/>
    <w:rsid w:val="00D80561"/>
    <w:rsid w:val="00D80CE4"/>
    <w:rsid w:val="00D84F91"/>
    <w:rsid w:val="00D863D8"/>
    <w:rsid w:val="00D86E5B"/>
    <w:rsid w:val="00D87B04"/>
    <w:rsid w:val="00D95384"/>
    <w:rsid w:val="00D96690"/>
    <w:rsid w:val="00D97615"/>
    <w:rsid w:val="00D97FBB"/>
    <w:rsid w:val="00DA007F"/>
    <w:rsid w:val="00DA10DA"/>
    <w:rsid w:val="00DA1A06"/>
    <w:rsid w:val="00DA1EAC"/>
    <w:rsid w:val="00DA599C"/>
    <w:rsid w:val="00DA73E7"/>
    <w:rsid w:val="00DA7BF3"/>
    <w:rsid w:val="00DB294B"/>
    <w:rsid w:val="00DB3DAE"/>
    <w:rsid w:val="00DB5992"/>
    <w:rsid w:val="00DB7E34"/>
    <w:rsid w:val="00DC07DB"/>
    <w:rsid w:val="00DC1108"/>
    <w:rsid w:val="00DC2448"/>
    <w:rsid w:val="00DC64AA"/>
    <w:rsid w:val="00DD0787"/>
    <w:rsid w:val="00DD1485"/>
    <w:rsid w:val="00DD2F05"/>
    <w:rsid w:val="00DD5EBE"/>
    <w:rsid w:val="00DE0B04"/>
    <w:rsid w:val="00DE37AA"/>
    <w:rsid w:val="00DF45B1"/>
    <w:rsid w:val="00E01D4C"/>
    <w:rsid w:val="00E044AA"/>
    <w:rsid w:val="00E05E77"/>
    <w:rsid w:val="00E11782"/>
    <w:rsid w:val="00E11EC6"/>
    <w:rsid w:val="00E15DDF"/>
    <w:rsid w:val="00E2046A"/>
    <w:rsid w:val="00E207E7"/>
    <w:rsid w:val="00E209B0"/>
    <w:rsid w:val="00E228FB"/>
    <w:rsid w:val="00E238F2"/>
    <w:rsid w:val="00E25EA6"/>
    <w:rsid w:val="00E34E17"/>
    <w:rsid w:val="00E458E4"/>
    <w:rsid w:val="00E50B07"/>
    <w:rsid w:val="00E52ED2"/>
    <w:rsid w:val="00E5506B"/>
    <w:rsid w:val="00E55B04"/>
    <w:rsid w:val="00E564D4"/>
    <w:rsid w:val="00E664A3"/>
    <w:rsid w:val="00E70075"/>
    <w:rsid w:val="00E82FB6"/>
    <w:rsid w:val="00E86D89"/>
    <w:rsid w:val="00E90E1A"/>
    <w:rsid w:val="00E93098"/>
    <w:rsid w:val="00E94B51"/>
    <w:rsid w:val="00EA3344"/>
    <w:rsid w:val="00EA56ED"/>
    <w:rsid w:val="00EA76A3"/>
    <w:rsid w:val="00EB11F9"/>
    <w:rsid w:val="00EB5BBC"/>
    <w:rsid w:val="00EC1F33"/>
    <w:rsid w:val="00ED5D8A"/>
    <w:rsid w:val="00EE4FB0"/>
    <w:rsid w:val="00EF3AF3"/>
    <w:rsid w:val="00EF448F"/>
    <w:rsid w:val="00EF617B"/>
    <w:rsid w:val="00EF628D"/>
    <w:rsid w:val="00F0241B"/>
    <w:rsid w:val="00F07669"/>
    <w:rsid w:val="00F11D15"/>
    <w:rsid w:val="00F11DE7"/>
    <w:rsid w:val="00F130CA"/>
    <w:rsid w:val="00F1765C"/>
    <w:rsid w:val="00F221BA"/>
    <w:rsid w:val="00F24860"/>
    <w:rsid w:val="00F274C3"/>
    <w:rsid w:val="00F44236"/>
    <w:rsid w:val="00F44251"/>
    <w:rsid w:val="00F46828"/>
    <w:rsid w:val="00F50807"/>
    <w:rsid w:val="00F526FB"/>
    <w:rsid w:val="00F5481C"/>
    <w:rsid w:val="00F552D0"/>
    <w:rsid w:val="00F55FF9"/>
    <w:rsid w:val="00F662AF"/>
    <w:rsid w:val="00F670E2"/>
    <w:rsid w:val="00F67F91"/>
    <w:rsid w:val="00F70FD0"/>
    <w:rsid w:val="00F75843"/>
    <w:rsid w:val="00F779FF"/>
    <w:rsid w:val="00F8445A"/>
    <w:rsid w:val="00F93531"/>
    <w:rsid w:val="00F93913"/>
    <w:rsid w:val="00F93ECA"/>
    <w:rsid w:val="00F972EA"/>
    <w:rsid w:val="00FA4E63"/>
    <w:rsid w:val="00FA5D7F"/>
    <w:rsid w:val="00FA7ED1"/>
    <w:rsid w:val="00FB246B"/>
    <w:rsid w:val="00FB462B"/>
    <w:rsid w:val="00FB4F75"/>
    <w:rsid w:val="00FC38AE"/>
    <w:rsid w:val="00FD2CA5"/>
    <w:rsid w:val="00FD49FD"/>
    <w:rsid w:val="00FE2055"/>
    <w:rsid w:val="00FE25B9"/>
    <w:rsid w:val="00FE7382"/>
    <w:rsid w:val="00FF29BB"/>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283D36"/>
  <w15:docId w15:val="{8489E82A-1FE3-41FF-A839-B8FC966E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F0D6B"/>
    <w:rPr>
      <w:rFonts w:asciiTheme="minorHAnsi" w:hAnsiTheme="minorHAnsi"/>
      <w:kern w:val="16"/>
      <w:sz w:val="22"/>
      <w:szCs w:val="22"/>
      <w:lang w:val="en-US"/>
      <w14:ligatures w14:val="standardContextual"/>
    </w:rPr>
  </w:style>
  <w:style w:type="paragraph" w:styleId="Heading1">
    <w:name w:val="heading 1"/>
    <w:aliases w:val="H1"/>
    <w:basedOn w:val="Normal"/>
    <w:next w:val="BodyText"/>
    <w:link w:val="Heading1Char"/>
    <w:qFormat/>
    <w:rsid w:val="004B689C"/>
    <w:pPr>
      <w:keepNext/>
      <w:numPr>
        <w:numId w:val="32"/>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rsid w:val="004B689C"/>
    <w:pPr>
      <w:keepNext/>
      <w:numPr>
        <w:ilvl w:val="1"/>
        <w:numId w:val="32"/>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rsid w:val="00723A3A"/>
    <w:pPr>
      <w:keepNext/>
      <w:numPr>
        <w:ilvl w:val="2"/>
        <w:numId w:val="32"/>
      </w:numPr>
      <w:tabs>
        <w:tab w:val="left" w:pos="1134"/>
      </w:tabs>
      <w:spacing w:before="180" w:after="60"/>
      <w:outlineLvl w:val="2"/>
    </w:pPr>
    <w:rPr>
      <w:rFonts w:asciiTheme="majorHAnsi" w:hAnsiTheme="majorHAnsi"/>
      <w:b/>
      <w:sz w:val="28"/>
    </w:rPr>
  </w:style>
  <w:style w:type="paragraph" w:styleId="Heading4">
    <w:name w:val="heading 4"/>
    <w:aliases w:val="H4"/>
    <w:basedOn w:val="Normal"/>
    <w:next w:val="BodyText"/>
    <w:qFormat/>
    <w:rsid w:val="00007B85"/>
    <w:pPr>
      <w:keepNext/>
      <w:keepLines/>
      <w:numPr>
        <w:ilvl w:val="3"/>
        <w:numId w:val="32"/>
      </w:numPr>
      <w:spacing w:before="120"/>
      <w:outlineLvl w:val="3"/>
    </w:pPr>
    <w:rPr>
      <w:rFonts w:asciiTheme="majorHAnsi" w:hAnsiTheme="majorHAnsi"/>
      <w:b/>
      <w:color w:val="0070C0"/>
      <w:spacing w:val="-2"/>
      <w:kern w:val="28"/>
    </w:rPr>
  </w:style>
  <w:style w:type="paragraph" w:styleId="Heading5">
    <w:name w:val="heading 5"/>
    <w:aliases w:val="H5 - DO NOT USE"/>
    <w:basedOn w:val="Normal"/>
    <w:next w:val="BodyText"/>
    <w:rsid w:val="004B689C"/>
    <w:pPr>
      <w:keepNext/>
      <w:keepLines/>
      <w:numPr>
        <w:ilvl w:val="4"/>
        <w:numId w:val="32"/>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rsid w:val="004B689C"/>
    <w:pPr>
      <w:numPr>
        <w:ilvl w:val="5"/>
        <w:numId w:val="32"/>
      </w:numPr>
      <w:spacing w:before="240" w:after="60" w:line="280" w:lineRule="atLeast"/>
      <w:outlineLvl w:val="5"/>
    </w:pPr>
    <w:rPr>
      <w:b/>
    </w:rPr>
  </w:style>
  <w:style w:type="paragraph" w:styleId="Heading7">
    <w:name w:val="heading 7"/>
    <w:aliases w:val="Heading 7 - DO NOT USE"/>
    <w:basedOn w:val="Normal"/>
    <w:next w:val="Normal"/>
    <w:rsid w:val="004B689C"/>
    <w:pPr>
      <w:numPr>
        <w:ilvl w:val="6"/>
        <w:numId w:val="32"/>
      </w:numPr>
      <w:spacing w:before="240" w:after="60" w:line="280" w:lineRule="atLeast"/>
      <w:outlineLvl w:val="6"/>
    </w:pPr>
  </w:style>
  <w:style w:type="paragraph" w:styleId="Heading8">
    <w:name w:val="heading 8"/>
    <w:aliases w:val="Heading 8 - DO NOT USE"/>
    <w:basedOn w:val="Normal"/>
    <w:next w:val="Normal"/>
    <w:rsid w:val="004B689C"/>
    <w:pPr>
      <w:numPr>
        <w:ilvl w:val="7"/>
        <w:numId w:val="32"/>
      </w:numPr>
      <w:spacing w:before="240" w:after="60" w:line="280" w:lineRule="atLeast"/>
      <w:outlineLvl w:val="7"/>
    </w:pPr>
    <w:rPr>
      <w:i/>
    </w:rPr>
  </w:style>
  <w:style w:type="paragraph" w:styleId="Heading9">
    <w:name w:val="heading 9"/>
    <w:aliases w:val="Heading 9 - DO NOT USE"/>
    <w:basedOn w:val="Normal"/>
    <w:next w:val="Normal"/>
    <w:rsid w:val="004B689C"/>
    <w:pPr>
      <w:numPr>
        <w:ilvl w:val="8"/>
        <w:numId w:val="32"/>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rsid w:val="006F3765"/>
    <w:pPr>
      <w:spacing w:before="120" w:after="120"/>
      <w:jc w:val="both"/>
    </w:pPr>
  </w:style>
  <w:style w:type="paragraph" w:styleId="List">
    <w:name w:val="List"/>
    <w:basedOn w:val="Normal"/>
    <w:rsid w:val="006F4A6E"/>
    <w:pPr>
      <w:spacing w:before="120" w:line="280" w:lineRule="atLeast"/>
      <w:ind w:left="1080"/>
    </w:pPr>
    <w:rPr>
      <w:spacing w:val="-5"/>
      <w:kern w:val="0"/>
    </w:rPr>
  </w:style>
  <w:style w:type="character" w:styleId="FootnoteReference">
    <w:name w:val="footnote reference"/>
    <w:basedOn w:val="DefaultParagraphFont"/>
    <w:link w:val="CovTitle"/>
    <w:semiHidden/>
    <w:rsid w:val="00E74C0E"/>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rsid w:val="007E6DBE"/>
    <w:pPr>
      <w:tabs>
        <w:tab w:val="left" w:pos="567"/>
      </w:tabs>
      <w:ind w:left="567" w:hanging="567"/>
    </w:pPr>
    <w:rPr>
      <w:sz w:val="16"/>
      <w:szCs w:val="16"/>
    </w:rPr>
  </w:style>
  <w:style w:type="character" w:styleId="Hyperlink">
    <w:name w:val="Hyperlink"/>
    <w:basedOn w:val="DefaultParagraphFont"/>
    <w:uiPriority w:val="99"/>
    <w:rsid w:val="005F68E4"/>
    <w:rPr>
      <w:rFonts w:asciiTheme="minorHAnsi" w:hAnsiTheme="minorHAnsi"/>
      <w:color w:val="auto"/>
      <w:sz w:val="22"/>
      <w:u w:val="single"/>
    </w:rPr>
  </w:style>
  <w:style w:type="paragraph" w:styleId="DocumentMap">
    <w:name w:val="Document Map"/>
    <w:basedOn w:val="Normal"/>
    <w:semiHidden/>
    <w:rsid w:val="00E108F8"/>
    <w:pPr>
      <w:shd w:val="clear" w:color="auto" w:fill="C6D5EC"/>
    </w:pPr>
    <w:rPr>
      <w:rFonts w:ascii="Courier New" w:hAnsi="Courier New"/>
      <w:szCs w:val="24"/>
    </w:rPr>
  </w:style>
  <w:style w:type="paragraph" w:styleId="Caption">
    <w:name w:val="caption"/>
    <w:basedOn w:val="Normal"/>
    <w:next w:val="Normal"/>
    <w:rsid w:val="00470B19"/>
    <w:pPr>
      <w:spacing w:before="120" w:after="120"/>
      <w:jc w:val="center"/>
    </w:pPr>
    <w:rPr>
      <w:rFonts w:asciiTheme="majorHAnsi" w:hAnsiTheme="majorHAnsi"/>
      <w:bCs/>
      <w:sz w:val="16"/>
    </w:rPr>
  </w:style>
  <w:style w:type="paragraph" w:customStyle="1" w:styleId="Bullet1">
    <w:name w:val="Bullet_1"/>
    <w:basedOn w:val="BodyText"/>
    <w:rsid w:val="00A65AEC"/>
    <w:pPr>
      <w:numPr>
        <w:numId w:val="15"/>
      </w:numPr>
    </w:pPr>
  </w:style>
  <w:style w:type="paragraph" w:customStyle="1" w:styleId="Bullet2">
    <w:name w:val="Bullet_2"/>
    <w:basedOn w:val="Bullet1"/>
    <w:rsid w:val="00886ECF"/>
    <w:pPr>
      <w:numPr>
        <w:numId w:val="13"/>
      </w:numPr>
    </w:pPr>
  </w:style>
  <w:style w:type="paragraph" w:customStyle="1" w:styleId="Bullet3">
    <w:name w:val="Bullet_3"/>
    <w:basedOn w:val="Bullet2"/>
    <w:rsid w:val="00886ECF"/>
    <w:pPr>
      <w:numPr>
        <w:numId w:val="14"/>
      </w:numPr>
    </w:pPr>
  </w:style>
  <w:style w:type="paragraph" w:customStyle="1" w:styleId="LegalDisclaimer">
    <w:name w:val="Legal_Disclaimer"/>
    <w:basedOn w:val="Normal"/>
    <w:rsid w:val="004A4B8C"/>
    <w:rPr>
      <w:rFonts w:asciiTheme="majorHAnsi" w:hAnsiTheme="majorHAnsi" w:cs="Arial"/>
      <w:sz w:val="12"/>
    </w:rPr>
  </w:style>
  <w:style w:type="paragraph" w:customStyle="1" w:styleId="CovTitle0">
    <w:name w:val="Cov_Title"/>
    <w:basedOn w:val="Normal"/>
    <w:rsid w:val="00D21507"/>
    <w:pPr>
      <w:spacing w:before="4820" w:line="360" w:lineRule="auto"/>
    </w:pPr>
    <w:rPr>
      <w:rFonts w:asciiTheme="majorHAnsi" w:hAnsiTheme="majorHAnsi"/>
      <w:color w:val="000000"/>
      <w:kern w:val="0"/>
      <w:sz w:val="56"/>
    </w:rPr>
  </w:style>
  <w:style w:type="paragraph" w:customStyle="1" w:styleId="CovSubtitle">
    <w:name w:val="Cov_Subtitle"/>
    <w:basedOn w:val="CovTitle0"/>
    <w:rsid w:val="00D21507"/>
    <w:pPr>
      <w:spacing w:before="320"/>
    </w:pPr>
    <w:rPr>
      <w:sz w:val="28"/>
    </w:rPr>
  </w:style>
  <w:style w:type="paragraph" w:customStyle="1" w:styleId="CovAddress">
    <w:name w:val="Cov_Address"/>
    <w:basedOn w:val="Normal"/>
    <w:rsid w:val="00E94B51"/>
    <w:pPr>
      <w:spacing w:before="40" w:after="40" w:line="220" w:lineRule="atLeast"/>
    </w:pPr>
    <w:rPr>
      <w:rFonts w:asciiTheme="majorHAnsi" w:hAnsiTheme="majorHAnsi"/>
      <w:b/>
      <w:noProof/>
      <w14:ligatures w14:val="none"/>
    </w:rPr>
  </w:style>
  <w:style w:type="paragraph" w:customStyle="1" w:styleId="CovClientName">
    <w:name w:val="Cov_Client_Name"/>
    <w:basedOn w:val="CovTitle0"/>
    <w:rsid w:val="005B7ABA"/>
    <w:pPr>
      <w:spacing w:before="0"/>
    </w:pPr>
    <w:rPr>
      <w:sz w:val="72"/>
    </w:rPr>
  </w:style>
  <w:style w:type="paragraph" w:customStyle="1" w:styleId="CovConTitle">
    <w:name w:val="Cov_Con_Title"/>
    <w:basedOn w:val="Normal"/>
    <w:next w:val="CovConsultant"/>
    <w:rsid w:val="00E94B51"/>
    <w:pPr>
      <w:spacing w:after="60"/>
    </w:pPr>
    <w:rPr>
      <w:rFonts w:asciiTheme="majorHAnsi" w:hAnsiTheme="majorHAnsi"/>
      <w:b/>
      <w:spacing w:val="6"/>
      <w:sz w:val="20"/>
      <w14:ligatures w14:val="none"/>
    </w:rPr>
  </w:style>
  <w:style w:type="paragraph" w:customStyle="1" w:styleId="CovConsultant">
    <w:name w:val="Cov_Consultant"/>
    <w:basedOn w:val="Normal"/>
    <w:next w:val="CovConTitle"/>
    <w:rsid w:val="00E94B51"/>
    <w:pPr>
      <w:tabs>
        <w:tab w:val="left" w:pos="252"/>
      </w:tabs>
      <w:spacing w:before="120"/>
    </w:pPr>
    <w:rPr>
      <w:rFonts w:asciiTheme="majorHAnsi" w:hAnsiTheme="majorHAnsi"/>
      <w:spacing w:val="6"/>
      <w:sz w:val="20"/>
      <w14:ligatures w14:val="none"/>
    </w:rPr>
  </w:style>
  <w:style w:type="paragraph" w:customStyle="1" w:styleId="CovPages">
    <w:name w:val="Cov_Pages"/>
    <w:basedOn w:val="Normal"/>
    <w:next w:val="Normal"/>
    <w:rsid w:val="00C75603"/>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rsid w:val="006B0DCE"/>
    <w:pPr>
      <w:tabs>
        <w:tab w:val="clear" w:pos="216"/>
        <w:tab w:val="left" w:pos="432"/>
      </w:tabs>
      <w:ind w:left="252" w:firstLine="0"/>
    </w:pPr>
  </w:style>
  <w:style w:type="paragraph" w:customStyle="1" w:styleId="CovPrepare">
    <w:name w:val="CovPrepare"/>
    <w:basedOn w:val="Normal"/>
    <w:rsid w:val="00667A4B"/>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rsid w:val="00542A03"/>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rsid w:val="00DA007F"/>
    <w:pPr>
      <w:keepNext/>
      <w:tabs>
        <w:tab w:val="center" w:pos="4536"/>
        <w:tab w:val="right" w:pos="9072"/>
      </w:tabs>
      <w:suppressAutoHyphens/>
      <w:jc w:val="right"/>
    </w:pPr>
    <w:rPr>
      <w:rFonts w:ascii="Arial Narrow" w:hAnsi="Arial Narrow"/>
      <w:sz w:val="16"/>
      <w14:cntxtAlts/>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rsid w:val="004A4B46"/>
    <w:pPr>
      <w:outlineLvl w:val="0"/>
    </w:pPr>
    <w:rPr>
      <w:szCs w:val="44"/>
    </w:rPr>
  </w:style>
  <w:style w:type="character" w:styleId="PageNumber">
    <w:name w:val="page number"/>
    <w:rsid w:val="00B95724"/>
    <w:rPr>
      <w:rFonts w:asciiTheme="majorHAnsi" w:hAnsiTheme="majorHAnsi"/>
      <w:sz w:val="16"/>
    </w:rPr>
  </w:style>
  <w:style w:type="paragraph" w:customStyle="1" w:styleId="TableText">
    <w:name w:val="Table_Text"/>
    <w:basedOn w:val="BodyText"/>
    <w:link w:val="TableTextChar"/>
    <w:qFormat/>
    <w:rsid w:val="008829A2"/>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0516DF"/>
    <w:pPr>
      <w:spacing w:before="120" w:after="120"/>
    </w:pPr>
    <w:rPr>
      <w:b/>
      <w:bCs/>
      <w:caps/>
      <w:sz w:val="20"/>
      <w:szCs w:val="20"/>
    </w:rPr>
  </w:style>
  <w:style w:type="paragraph" w:styleId="TOC2">
    <w:name w:val="toc 2"/>
    <w:basedOn w:val="TOC1"/>
    <w:uiPriority w:val="39"/>
    <w:rsid w:val="000516DF"/>
    <w:pPr>
      <w:spacing w:before="0" w:after="0"/>
      <w:ind w:left="220"/>
    </w:pPr>
    <w:rPr>
      <w:b w:val="0"/>
      <w:bCs w:val="0"/>
      <w:caps w:val="0"/>
      <w:smallCaps/>
    </w:rPr>
  </w:style>
  <w:style w:type="paragraph" w:styleId="TOC3">
    <w:name w:val="toc 3"/>
    <w:basedOn w:val="TOC1"/>
    <w:next w:val="Normal"/>
    <w:uiPriority w:val="39"/>
    <w:rsid w:val="000516DF"/>
    <w:pPr>
      <w:spacing w:before="0" w:after="0"/>
      <w:ind w:left="440"/>
    </w:pPr>
    <w:rPr>
      <w:b w:val="0"/>
      <w:bCs w:val="0"/>
      <w:i/>
      <w:iCs/>
      <w:caps w:val="0"/>
    </w:rPr>
  </w:style>
  <w:style w:type="paragraph" w:styleId="TOC5">
    <w:name w:val="toc 5"/>
    <w:basedOn w:val="TOC1"/>
    <w:next w:val="Normal"/>
    <w:autoRedefine/>
    <w:uiPriority w:val="39"/>
    <w:rsid w:val="007A0997"/>
    <w:pPr>
      <w:spacing w:before="0" w:after="0"/>
      <w:ind w:left="880"/>
    </w:pPr>
    <w:rPr>
      <w:b w:val="0"/>
      <w:bCs w:val="0"/>
      <w:caps w:val="0"/>
      <w:sz w:val="18"/>
      <w:szCs w:val="18"/>
    </w:rPr>
  </w:style>
  <w:style w:type="paragraph" w:customStyle="1" w:styleId="FigureFrameLarge">
    <w:name w:val="Figure_Frame_Large"/>
    <w:basedOn w:val="BodyText"/>
    <w:next w:val="Normal"/>
    <w:rsid w:val="007A485E"/>
    <w:pPr>
      <w:keepNext/>
      <w:spacing w:line="120" w:lineRule="atLeast"/>
    </w:pPr>
    <w:rPr>
      <w:rFonts w:asciiTheme="majorHAnsi" w:hAnsiTheme="majorHAnsi"/>
    </w:rPr>
  </w:style>
  <w:style w:type="paragraph" w:customStyle="1" w:styleId="CovPrepare0">
    <w:name w:val="Cov_Prepare"/>
    <w:basedOn w:val="CovPrepare"/>
    <w:rsid w:val="00667A4B"/>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rsid w:val="00284F0A"/>
    <w:pPr>
      <w:keepNext/>
      <w:numPr>
        <w:numId w:val="8"/>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rsid w:val="007A485E"/>
    <w:pPr>
      <w:ind w:left="1080"/>
    </w:pPr>
  </w:style>
  <w:style w:type="paragraph" w:styleId="TOC4">
    <w:name w:val="toc 4"/>
    <w:basedOn w:val="Normal"/>
    <w:next w:val="Normal"/>
    <w:autoRedefine/>
    <w:uiPriority w:val="39"/>
    <w:rsid w:val="00E74C0E"/>
    <w:pPr>
      <w:ind w:left="660"/>
    </w:pPr>
    <w:rPr>
      <w:sz w:val="18"/>
      <w:szCs w:val="18"/>
    </w:rPr>
  </w:style>
  <w:style w:type="paragraph" w:styleId="TOC6">
    <w:name w:val="toc 6"/>
    <w:basedOn w:val="Normal"/>
    <w:next w:val="Normal"/>
    <w:autoRedefine/>
    <w:uiPriority w:val="39"/>
    <w:rsid w:val="008D4D18"/>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rsid w:val="008C0A41"/>
    <w:pPr>
      <w:numPr>
        <w:ilvl w:val="1"/>
        <w:numId w:val="19"/>
      </w:numPr>
      <w:tabs>
        <w:tab w:val="left" w:pos="216"/>
      </w:tabs>
      <w:spacing w:before="60" w:line="180" w:lineRule="atLeast"/>
    </w:pPr>
  </w:style>
  <w:style w:type="paragraph" w:styleId="EndnoteText">
    <w:name w:val="endnote text"/>
    <w:basedOn w:val="Normal"/>
    <w:semiHidden/>
    <w:rsid w:val="00FA5D7F"/>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rsid w:val="006F4A6E"/>
    <w:pPr>
      <w:ind w:left="1440"/>
    </w:pPr>
  </w:style>
  <w:style w:type="paragraph" w:styleId="List3">
    <w:name w:val="List 3"/>
    <w:basedOn w:val="List"/>
    <w:rsid w:val="006F4A6E"/>
    <w:pPr>
      <w:ind w:left="1800"/>
    </w:pPr>
  </w:style>
  <w:style w:type="paragraph" w:styleId="ListNumber">
    <w:name w:val="List Number"/>
    <w:basedOn w:val="Normal"/>
    <w:rsid w:val="00C75603"/>
    <w:pPr>
      <w:numPr>
        <w:numId w:val="9"/>
      </w:numPr>
      <w:spacing w:before="120"/>
    </w:pPr>
  </w:style>
  <w:style w:type="paragraph" w:customStyle="1" w:styleId="CodeFull">
    <w:name w:val="Code_Full"/>
    <w:basedOn w:val="BodyText"/>
    <w:rsid w:val="00234310"/>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rsid w:val="009F1BB0"/>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rsid w:val="00002441"/>
    <w:pPr>
      <w:ind w:left="720"/>
    </w:pPr>
  </w:style>
  <w:style w:type="paragraph" w:styleId="NormalWeb">
    <w:name w:val="Normal (Web)"/>
    <w:basedOn w:val="Normal"/>
    <w:uiPriority w:val="99"/>
    <w:semiHidden/>
    <w:rPr>
      <w:szCs w:val="24"/>
    </w:rPr>
  </w:style>
  <w:style w:type="paragraph" w:customStyle="1" w:styleId="HeadingUnumbered">
    <w:name w:val="Heading Unumbered"/>
    <w:rsid w:val="00204B68"/>
    <w:pPr>
      <w:keepNext/>
      <w:spacing w:before="120"/>
      <w:ind w:left="1134"/>
    </w:pPr>
    <w:rPr>
      <w:rFonts w:asciiTheme="majorHAnsi" w:hAnsiTheme="majorHAnsi"/>
      <w:b/>
      <w:bCs/>
      <w:spacing w:val="-2"/>
      <w:kern w:val="28"/>
      <w:sz w:val="22"/>
    </w:rPr>
  </w:style>
  <w:style w:type="paragraph" w:styleId="Closing">
    <w:name w:val="Closing"/>
    <w:basedOn w:val="Normal"/>
    <w:semiHidden/>
    <w:rsid w:val="00F12A14"/>
    <w:pPr>
      <w:ind w:left="4320"/>
    </w:pPr>
  </w:style>
  <w:style w:type="character" w:styleId="Emphasis">
    <w:name w:val="Emphasis"/>
    <w:basedOn w:val="DefaultParagraphFont"/>
    <w:rsid w:val="00F12A14"/>
    <w:rPr>
      <w:i/>
      <w:iCs/>
    </w:rPr>
  </w:style>
  <w:style w:type="paragraph" w:styleId="EnvelopeAddress">
    <w:name w:val="envelope address"/>
    <w:basedOn w:val="Normal"/>
    <w:semiHidden/>
    <w:rsid w:val="00F12A14"/>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sid w:val="00F12A14"/>
    <w:rPr>
      <w:rFonts w:asciiTheme="majorHAnsi" w:hAnsiTheme="majorHAnsi" w:cs="Arial"/>
      <w:sz w:val="20"/>
    </w:rPr>
  </w:style>
  <w:style w:type="character" w:styleId="FollowedHyperlink">
    <w:name w:val="FollowedHyperlink"/>
    <w:basedOn w:val="DefaultParagraphFont"/>
    <w:semiHidden/>
    <w:rsid w:val="00F12A14"/>
    <w:rPr>
      <w:color w:val="800080"/>
      <w:u w:val="single"/>
    </w:rPr>
  </w:style>
  <w:style w:type="character" w:styleId="LineNumber">
    <w:name w:val="line number"/>
    <w:basedOn w:val="DefaultParagraphFont"/>
    <w:semiHidden/>
    <w:rsid w:val="00F12A14"/>
  </w:style>
  <w:style w:type="paragraph" w:styleId="List4">
    <w:name w:val="List 4"/>
    <w:basedOn w:val="Normal"/>
    <w:semiHidden/>
    <w:rsid w:val="00F12A14"/>
    <w:pPr>
      <w:ind w:left="1440" w:hanging="360"/>
    </w:pPr>
  </w:style>
  <w:style w:type="paragraph" w:styleId="List5">
    <w:name w:val="List 5"/>
    <w:basedOn w:val="Normal"/>
    <w:semiHidden/>
    <w:rsid w:val="00F12A14"/>
    <w:pPr>
      <w:ind w:left="1800" w:hanging="360"/>
    </w:pPr>
  </w:style>
  <w:style w:type="paragraph" w:styleId="ListBullet">
    <w:name w:val="List Bullet"/>
    <w:basedOn w:val="Normal"/>
    <w:autoRedefine/>
    <w:semiHidden/>
    <w:rsid w:val="00F12A14"/>
    <w:pPr>
      <w:numPr>
        <w:numId w:val="10"/>
      </w:numPr>
    </w:pPr>
  </w:style>
  <w:style w:type="paragraph" w:styleId="ListBullet2">
    <w:name w:val="List Bullet 2"/>
    <w:basedOn w:val="Normal"/>
    <w:autoRedefine/>
    <w:semiHidden/>
    <w:rsid w:val="00F12A14"/>
    <w:pPr>
      <w:numPr>
        <w:numId w:val="11"/>
      </w:numPr>
    </w:pPr>
  </w:style>
  <w:style w:type="paragraph" w:styleId="ListBullet3">
    <w:name w:val="List Bullet 3"/>
    <w:basedOn w:val="Normal"/>
    <w:autoRedefine/>
    <w:semiHidden/>
    <w:rsid w:val="00F12A14"/>
    <w:pPr>
      <w:numPr>
        <w:numId w:val="4"/>
      </w:numPr>
    </w:pPr>
  </w:style>
  <w:style w:type="paragraph" w:styleId="ListBullet4">
    <w:name w:val="List Bullet 4"/>
    <w:basedOn w:val="Normal"/>
    <w:autoRedefine/>
    <w:semiHidden/>
    <w:rsid w:val="00F12A14"/>
    <w:pPr>
      <w:numPr>
        <w:numId w:val="2"/>
      </w:numPr>
    </w:pPr>
  </w:style>
  <w:style w:type="paragraph" w:styleId="ListBullet5">
    <w:name w:val="List Bullet 5"/>
    <w:basedOn w:val="Normal"/>
    <w:autoRedefine/>
    <w:semiHidden/>
    <w:rsid w:val="00F12A14"/>
    <w:pPr>
      <w:numPr>
        <w:numId w:val="3"/>
      </w:numPr>
    </w:pPr>
  </w:style>
  <w:style w:type="paragraph" w:styleId="ListContinue">
    <w:name w:val="List Continue"/>
    <w:basedOn w:val="Normal"/>
    <w:semiHidden/>
    <w:rsid w:val="00F12A14"/>
    <w:pPr>
      <w:spacing w:after="120"/>
      <w:ind w:left="360"/>
    </w:pPr>
  </w:style>
  <w:style w:type="paragraph" w:styleId="ListContinue2">
    <w:name w:val="List Continue 2"/>
    <w:basedOn w:val="Normal"/>
    <w:semiHidden/>
    <w:rsid w:val="00F12A14"/>
    <w:pPr>
      <w:spacing w:after="120"/>
      <w:ind w:left="720"/>
    </w:pPr>
  </w:style>
  <w:style w:type="paragraph" w:styleId="ListContinue3">
    <w:name w:val="List Continue 3"/>
    <w:basedOn w:val="Normal"/>
    <w:semiHidden/>
    <w:rsid w:val="00F12A14"/>
    <w:pPr>
      <w:spacing w:after="120"/>
      <w:ind w:left="1080"/>
    </w:pPr>
  </w:style>
  <w:style w:type="paragraph" w:styleId="ListContinue4">
    <w:name w:val="List Continue 4"/>
    <w:basedOn w:val="Normal"/>
    <w:semiHidden/>
    <w:rsid w:val="00F12A14"/>
    <w:pPr>
      <w:spacing w:after="120"/>
      <w:ind w:left="1440"/>
    </w:pPr>
  </w:style>
  <w:style w:type="paragraph" w:styleId="ListContinue5">
    <w:name w:val="List Continue 5"/>
    <w:basedOn w:val="Normal"/>
    <w:semiHidden/>
    <w:rsid w:val="00F12A14"/>
    <w:pPr>
      <w:spacing w:after="120"/>
      <w:ind w:left="1800"/>
    </w:pPr>
  </w:style>
  <w:style w:type="paragraph" w:styleId="ListNumber2">
    <w:name w:val="List Number 2"/>
    <w:basedOn w:val="Normal"/>
    <w:semiHidden/>
    <w:rsid w:val="00F12A14"/>
    <w:pPr>
      <w:numPr>
        <w:numId w:val="5"/>
      </w:numPr>
    </w:pPr>
  </w:style>
  <w:style w:type="paragraph" w:styleId="ListNumber3">
    <w:name w:val="List Number 3"/>
    <w:basedOn w:val="Normal"/>
    <w:semiHidden/>
    <w:rsid w:val="00F12A14"/>
    <w:pPr>
      <w:numPr>
        <w:numId w:val="6"/>
      </w:numPr>
    </w:pPr>
  </w:style>
  <w:style w:type="paragraph" w:styleId="ListNumber4">
    <w:name w:val="List Number 4"/>
    <w:basedOn w:val="Normal"/>
    <w:semiHidden/>
    <w:rsid w:val="00F12A14"/>
    <w:pPr>
      <w:numPr>
        <w:numId w:val="1"/>
      </w:numPr>
    </w:pPr>
  </w:style>
  <w:style w:type="paragraph" w:styleId="ListNumber5">
    <w:name w:val="List Number 5"/>
    <w:basedOn w:val="Normal"/>
    <w:semiHidden/>
    <w:rsid w:val="00F12A14"/>
    <w:pPr>
      <w:numPr>
        <w:numId w:val="7"/>
      </w:numPr>
    </w:pPr>
  </w:style>
  <w:style w:type="paragraph" w:styleId="MessageHeader">
    <w:name w:val="Message Header"/>
    <w:basedOn w:val="Normal"/>
    <w:semiHidden/>
    <w:rsid w:val="00F12A14"/>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rsid w:val="00F12A14"/>
    <w:pPr>
      <w:ind w:left="720"/>
    </w:pPr>
  </w:style>
  <w:style w:type="paragraph" w:styleId="NoteHeading">
    <w:name w:val="Note Heading"/>
    <w:basedOn w:val="Normal"/>
    <w:next w:val="Normal"/>
    <w:semiHidden/>
    <w:rsid w:val="00F12A14"/>
  </w:style>
  <w:style w:type="paragraph" w:styleId="PlainText">
    <w:name w:val="Plain Text"/>
    <w:basedOn w:val="Normal"/>
    <w:semiHidden/>
    <w:rsid w:val="00F12A14"/>
    <w:rPr>
      <w:rFonts w:ascii="Courier New" w:hAnsi="Courier New" w:cs="Courier New"/>
      <w:sz w:val="20"/>
    </w:rPr>
  </w:style>
  <w:style w:type="paragraph" w:styleId="Salutation">
    <w:name w:val="Salutation"/>
    <w:basedOn w:val="Normal"/>
    <w:next w:val="Normal"/>
    <w:semiHidden/>
    <w:rsid w:val="00F12A14"/>
  </w:style>
  <w:style w:type="paragraph" w:styleId="Signature">
    <w:name w:val="Signature"/>
    <w:basedOn w:val="Normal"/>
    <w:semiHidden/>
    <w:rsid w:val="00F12A14"/>
    <w:pPr>
      <w:ind w:left="4320"/>
    </w:pPr>
  </w:style>
  <w:style w:type="numbering" w:styleId="ArticleSection">
    <w:name w:val="Outline List 3"/>
    <w:basedOn w:val="NoList"/>
    <w:semiHidden/>
    <w:rsid w:val="00B70F31"/>
    <w:pPr>
      <w:numPr>
        <w:numId w:val="12"/>
      </w:numPr>
    </w:pPr>
  </w:style>
  <w:style w:type="paragraph" w:styleId="BalloonText">
    <w:name w:val="Balloon Text"/>
    <w:basedOn w:val="Normal"/>
    <w:link w:val="BalloonTextChar"/>
    <w:uiPriority w:val="99"/>
    <w:semiHidden/>
    <w:unhideWhenUsed/>
    <w:rsid w:val="008A21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A2179"/>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sid w:val="006F3765"/>
    <w:rPr>
      <w:rFonts w:asciiTheme="minorHAnsi" w:hAnsiTheme="minorHAnsi"/>
      <w:kern w:val="16"/>
      <w:sz w:val="22"/>
      <w:szCs w:val="22"/>
      <w:lang w:val="en-GB"/>
      <w14:ligatures w14:val="standardContextual"/>
    </w:rPr>
  </w:style>
  <w:style w:type="character" w:customStyle="1" w:styleId="Heading1Char">
    <w:name w:val="Heading 1 Char"/>
    <w:aliases w:val="H1 Char"/>
    <w:basedOn w:val="DefaultParagraphFont"/>
    <w:link w:val="Heading1"/>
    <w:rsid w:val="00506C61"/>
    <w:rPr>
      <w:rFonts w:asciiTheme="majorHAnsi" w:hAnsiTheme="majorHAnsi"/>
      <w:b/>
      <w:spacing w:val="-6"/>
      <w:kern w:val="16"/>
      <w:sz w:val="40"/>
      <w:szCs w:val="36"/>
      <w:lang w:val="en-US"/>
      <w14:ligatures w14:val="standardContextual"/>
    </w:rPr>
  </w:style>
  <w:style w:type="character" w:customStyle="1" w:styleId="Heading3Char">
    <w:name w:val="Heading 3 Char"/>
    <w:aliases w:val="H3 Char"/>
    <w:basedOn w:val="DefaultParagraphFont"/>
    <w:link w:val="Heading3"/>
    <w:rsid w:val="00723A3A"/>
    <w:rPr>
      <w:rFonts w:asciiTheme="majorHAnsi" w:hAnsiTheme="majorHAnsi"/>
      <w:b/>
      <w:kern w:val="16"/>
      <w:sz w:val="28"/>
      <w:szCs w:val="22"/>
      <w:lang w:val="en-US"/>
      <w14:ligatures w14:val="standardContextual"/>
    </w:rPr>
  </w:style>
  <w:style w:type="paragraph" w:customStyle="1" w:styleId="Appendix">
    <w:name w:val="Appendix"/>
    <w:basedOn w:val="HeadingIncludeTOC"/>
    <w:next w:val="BodyText"/>
    <w:rsid w:val="00536539"/>
    <w:pPr>
      <w:pageBreakBefore/>
      <w:numPr>
        <w:numId w:val="17"/>
      </w:numPr>
      <w:pBdr>
        <w:bottom w:val="none" w:sz="0" w:space="0" w:color="auto"/>
      </w:pBdr>
      <w:outlineLvl w:val="0"/>
    </w:pPr>
    <w:rPr>
      <w:sz w:val="36"/>
      <w14:ligatures w14:val="none"/>
      <w14:cntxtAlts/>
    </w:rPr>
  </w:style>
  <w:style w:type="table" w:styleId="TableGrid">
    <w:name w:val="Table Grid"/>
    <w:basedOn w:val="TableNormal"/>
    <w:uiPriority w:val="59"/>
    <w:rsid w:val="00307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rsid w:val="003338DE"/>
    <w:pPr>
      <w:keepNext/>
      <w:numPr>
        <w:numId w:val="18"/>
      </w:numPr>
      <w:suppressAutoHyphens/>
      <w:outlineLvl w:val="2"/>
    </w:pPr>
    <w:rPr>
      <w:rFonts w:ascii="Arial" w:hAnsi="Arial"/>
      <w:b/>
      <w:bCs/>
    </w:rPr>
  </w:style>
  <w:style w:type="character" w:styleId="HTMLCode">
    <w:name w:val="HTML Code"/>
    <w:unhideWhenUsed/>
    <w:rsid w:val="00C51BEF"/>
    <w:rPr>
      <w:rFonts w:ascii="Garamond" w:eastAsia="Times New Roman" w:hAnsi="Garamond" w:cs="Times New Roman"/>
      <w:spacing w:val="-5"/>
      <w:sz w:val="22"/>
      <w:lang w:val="en-US" w:eastAsia="en-US"/>
    </w:rPr>
  </w:style>
  <w:style w:type="paragraph" w:customStyle="1" w:styleId="cvssvector">
    <w:name w:val="cvss vector"/>
    <w:basedOn w:val="Normal"/>
    <w:link w:val="cvssvectorChar"/>
    <w:rsid w:val="00251DAB"/>
    <w:pPr>
      <w:jc w:val="center"/>
    </w:pPr>
    <w:rPr>
      <w:rFonts w:ascii="Arial" w:eastAsia="Times New Roman" w:hAnsi="Arial" w:cs="Arial"/>
      <w:color w:val="0000FF"/>
      <w:sz w:val="14"/>
      <w:szCs w:val="14"/>
      <w:lang w:eastAsia="en-US"/>
      <w14:ligatures w14:val="none"/>
    </w:rPr>
  </w:style>
  <w:style w:type="character" w:customStyle="1" w:styleId="cvssvectorChar">
    <w:name w:val="cvss vector Char"/>
    <w:basedOn w:val="DefaultParagraphFont"/>
    <w:link w:val="cvssvector"/>
    <w:rsid w:val="00251DAB"/>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rsid w:val="005D4C8D"/>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14:ligatures w14:val="none"/>
    </w:rPr>
  </w:style>
  <w:style w:type="character" w:customStyle="1" w:styleId="BodyTextChar">
    <w:name w:val="Body_Text Char"/>
    <w:uiPriority w:val="99"/>
    <w:rsid w:val="00D87B04"/>
    <w:rPr>
      <w:rFonts w:ascii="Garamond" w:eastAsia="Times New Roman" w:hAnsi="Garamond"/>
      <w:spacing w:val="-5"/>
      <w:sz w:val="22"/>
    </w:rPr>
  </w:style>
  <w:style w:type="paragraph" w:customStyle="1" w:styleId="BodyIndent">
    <w:name w:val="Body_Indent"/>
    <w:basedOn w:val="BodyText"/>
    <w:link w:val="BodyIndentChar"/>
    <w:qFormat/>
    <w:rsid w:val="00F670E2"/>
    <w:pPr>
      <w:numPr>
        <w:numId w:val="20"/>
      </w:numPr>
    </w:pPr>
  </w:style>
  <w:style w:type="paragraph" w:customStyle="1" w:styleId="FindingSectionTitle">
    <w:name w:val="Finding_Section_Title"/>
    <w:basedOn w:val="BodyText"/>
    <w:next w:val="BodyText"/>
    <w:link w:val="FindingSectionTitleChar"/>
    <w:qFormat/>
    <w:rsid w:val="00007B85"/>
    <w:rPr>
      <w:b/>
      <w:color w:val="0070C0"/>
    </w:rPr>
  </w:style>
  <w:style w:type="character" w:customStyle="1" w:styleId="BodyIndentChar">
    <w:name w:val="Body_Indent Char"/>
    <w:basedOn w:val="Heading4Char"/>
    <w:link w:val="BodyIndent"/>
    <w:rsid w:val="00F670E2"/>
    <w:rPr>
      <w:rFonts w:asciiTheme="minorHAnsi" w:hAnsiTheme="minorHAnsi"/>
      <w:kern w:val="16"/>
      <w:sz w:val="22"/>
      <w:szCs w:val="22"/>
      <w:lang w:val="en-US"/>
      <w14:ligatures w14:val="standardContextual"/>
    </w:rPr>
  </w:style>
  <w:style w:type="paragraph" w:customStyle="1" w:styleId="FindingReproSteps">
    <w:name w:val="Finding_Repro_Steps"/>
    <w:basedOn w:val="BodyText"/>
    <w:link w:val="FindingReproStepsChar"/>
    <w:qFormat/>
    <w:rsid w:val="00345FC9"/>
    <w:pPr>
      <w:numPr>
        <w:numId w:val="21"/>
      </w:numPr>
    </w:pPr>
  </w:style>
  <w:style w:type="character" w:customStyle="1" w:styleId="FindingSectionTitleChar">
    <w:name w:val="Finding_Section_Title Char"/>
    <w:basedOn w:val="Heading4Char"/>
    <w:link w:val="FindingSectionTitle"/>
    <w:rsid w:val="00007B85"/>
    <w:rPr>
      <w:rFonts w:asciiTheme="minorHAnsi" w:hAnsiTheme="minorHAnsi"/>
      <w:b/>
      <w:color w:val="0070C0"/>
      <w:kern w:val="16"/>
      <w:sz w:val="22"/>
      <w:szCs w:val="22"/>
      <w:lang w:val="en-GB"/>
      <w14:ligatures w14:val="standardContextual"/>
    </w:rPr>
  </w:style>
  <w:style w:type="paragraph" w:customStyle="1" w:styleId="FindingInstance">
    <w:name w:val="Finding_Instance"/>
    <w:basedOn w:val="Normal"/>
    <w:autoRedefine/>
    <w:qFormat/>
    <w:rsid w:val="00F93913"/>
    <w:pPr>
      <w:numPr>
        <w:numId w:val="22"/>
      </w:numPr>
    </w:pPr>
    <w:rPr>
      <w:szCs w:val="20"/>
    </w:rPr>
  </w:style>
  <w:style w:type="character" w:customStyle="1" w:styleId="FindingReproStepsChar">
    <w:name w:val="Finding_Repro_Steps Char"/>
    <w:basedOn w:val="Heading4Char"/>
    <w:link w:val="FindingReproSteps"/>
    <w:rsid w:val="00345FC9"/>
    <w:rPr>
      <w:rFonts w:asciiTheme="minorHAnsi" w:hAnsiTheme="minorHAnsi"/>
      <w:kern w:val="16"/>
      <w:sz w:val="22"/>
      <w:szCs w:val="22"/>
      <w:lang w:val="en-US"/>
      <w14:ligatures w14:val="standardContextual"/>
    </w:rPr>
  </w:style>
  <w:style w:type="paragraph" w:customStyle="1" w:styleId="FindingInstanceParam">
    <w:name w:val="Finding_Instance_Param"/>
    <w:basedOn w:val="Normal"/>
    <w:rsid w:val="001C5E61"/>
    <w:pPr>
      <w:numPr>
        <w:ilvl w:val="1"/>
        <w:numId w:val="22"/>
      </w:numPr>
    </w:pPr>
  </w:style>
  <w:style w:type="paragraph" w:customStyle="1" w:styleId="FindingCode">
    <w:name w:val="Finding_Code"/>
    <w:basedOn w:val="Normal"/>
    <w:qFormat/>
    <w:rsid w:val="00B90F49"/>
    <w:pPr>
      <w:shd w:val="clear" w:color="auto" w:fill="EFEFEF"/>
      <w:ind w:left="720" w:right="360"/>
    </w:pPr>
    <w:rPr>
      <w:rFonts w:ascii="Consolas" w:eastAsia="Times New Roman" w:hAnsi="Consolas" w:cs="Consolas"/>
      <w:kern w:val="0"/>
      <w:sz w:val="17"/>
      <w:szCs w:val="17"/>
      <w:lang w:eastAsia="en-US"/>
      <w14:ligatures w14:val="none"/>
    </w:rPr>
  </w:style>
  <w:style w:type="paragraph" w:customStyle="1" w:styleId="Heading">
    <w:name w:val="Heading"/>
    <w:basedOn w:val="HeadingExcludeTOC"/>
    <w:link w:val="HeadingChar"/>
    <w:qFormat/>
    <w:rsid w:val="00A76A12"/>
  </w:style>
  <w:style w:type="character" w:customStyle="1" w:styleId="HeadingIncludeTOCChar">
    <w:name w:val="Heading_Include_TOC Char"/>
    <w:basedOn w:val="DefaultParagraphFont"/>
    <w:link w:val="HeadingIncludeTOC"/>
    <w:rsid w:val="00F44251"/>
    <w:rPr>
      <w:rFonts w:ascii="Arial Black" w:hAnsi="Arial Black"/>
      <w:kern w:val="24"/>
      <w:sz w:val="44"/>
      <w:szCs w:val="22"/>
      <w:lang w:val="en-GB"/>
      <w14:ligatures w14:val="standardContextual"/>
    </w:rPr>
  </w:style>
  <w:style w:type="character" w:customStyle="1" w:styleId="HeadingChar">
    <w:name w:val="Heading Char"/>
    <w:basedOn w:val="HeadingIncludeTOCChar"/>
    <w:link w:val="Heading"/>
    <w:rsid w:val="00A76A12"/>
    <w:rPr>
      <w:rFonts w:ascii="Arial Black" w:hAnsi="Arial Black"/>
      <w:kern w:val="24"/>
      <w:sz w:val="44"/>
      <w:szCs w:val="44"/>
      <w:lang w:val="en-GB"/>
      <w14:ligatures w14:val="standardContextual"/>
    </w:rPr>
  </w:style>
  <w:style w:type="paragraph" w:styleId="ListParagraph">
    <w:name w:val="List Paragraph"/>
    <w:basedOn w:val="Normal"/>
    <w:uiPriority w:val="34"/>
    <w:qFormat/>
    <w:rsid w:val="00C5592C"/>
    <w:pPr>
      <w:spacing w:after="200" w:line="276" w:lineRule="auto"/>
      <w:ind w:left="720"/>
      <w:contextualSpacing/>
    </w:pPr>
    <w:rPr>
      <w:rFonts w:ascii="Calibri" w:eastAsiaTheme="minorHAnsi" w:hAnsi="Calibri" w:cs="Times New Roman"/>
      <w:kern w:val="0"/>
      <w:lang w:eastAsia="en-US"/>
      <w14:ligatures w14:val="none"/>
    </w:rPr>
  </w:style>
  <w:style w:type="character" w:styleId="CommentReference">
    <w:name w:val="annotation reference"/>
    <w:basedOn w:val="DefaultParagraphFont"/>
    <w:uiPriority w:val="99"/>
    <w:semiHidden/>
    <w:unhideWhenUsed/>
    <w:rsid w:val="00400136"/>
    <w:rPr>
      <w:sz w:val="16"/>
      <w:szCs w:val="16"/>
    </w:rPr>
  </w:style>
  <w:style w:type="paragraph" w:styleId="CommentText">
    <w:name w:val="annotation text"/>
    <w:basedOn w:val="Normal"/>
    <w:link w:val="CommentTextChar"/>
    <w:uiPriority w:val="99"/>
    <w:semiHidden/>
    <w:unhideWhenUsed/>
    <w:rsid w:val="00400136"/>
    <w:rPr>
      <w:sz w:val="20"/>
      <w:szCs w:val="20"/>
    </w:rPr>
  </w:style>
  <w:style w:type="character" w:customStyle="1" w:styleId="CommentTextChar">
    <w:name w:val="Comment Text Char"/>
    <w:basedOn w:val="DefaultParagraphFont"/>
    <w:link w:val="CommentText"/>
    <w:uiPriority w:val="99"/>
    <w:semiHidden/>
    <w:rsid w:val="00400136"/>
    <w:rPr>
      <w:rFonts w:asciiTheme="minorHAnsi" w:hAnsiTheme="minorHAnsi"/>
      <w:kern w:val="16"/>
      <w:lang w:val="en-GB"/>
      <w14:ligatures w14:val="standardContextual"/>
    </w:rPr>
  </w:style>
  <w:style w:type="paragraph" w:styleId="CommentSubject">
    <w:name w:val="annotation subject"/>
    <w:basedOn w:val="CommentText"/>
    <w:next w:val="CommentText"/>
    <w:link w:val="CommentSubjectChar"/>
    <w:uiPriority w:val="99"/>
    <w:semiHidden/>
    <w:unhideWhenUsed/>
    <w:rsid w:val="00400136"/>
    <w:rPr>
      <w:b/>
      <w:bCs/>
    </w:rPr>
  </w:style>
  <w:style w:type="character" w:customStyle="1" w:styleId="CommentSubjectChar">
    <w:name w:val="Comment Subject Char"/>
    <w:basedOn w:val="CommentTextChar"/>
    <w:link w:val="CommentSubject"/>
    <w:uiPriority w:val="99"/>
    <w:semiHidden/>
    <w:rsid w:val="00400136"/>
    <w:rPr>
      <w:rFonts w:asciiTheme="minorHAnsi" w:hAnsiTheme="minorHAnsi"/>
      <w:b/>
      <w:bCs/>
      <w:kern w:val="16"/>
      <w:lang w:val="en-GB"/>
      <w14:ligatures w14:val="standardContextual"/>
    </w:rPr>
  </w:style>
  <w:style w:type="paragraph" w:styleId="Footer">
    <w:name w:val="footer"/>
    <w:basedOn w:val="Normal"/>
    <w:link w:val="FooterChar"/>
    <w:uiPriority w:val="99"/>
    <w:unhideWhenUsed/>
    <w:rsid w:val="00E52ED2"/>
    <w:pPr>
      <w:tabs>
        <w:tab w:val="center" w:pos="4680"/>
        <w:tab w:val="right" w:pos="9360"/>
      </w:tabs>
    </w:pPr>
  </w:style>
  <w:style w:type="character" w:customStyle="1" w:styleId="FooterChar">
    <w:name w:val="Footer Char"/>
    <w:basedOn w:val="DefaultParagraphFont"/>
    <w:link w:val="Footer"/>
    <w:uiPriority w:val="99"/>
    <w:rsid w:val="00E52ED2"/>
    <w:rPr>
      <w:rFonts w:asciiTheme="minorHAnsi" w:hAnsiTheme="minorHAnsi"/>
      <w:kern w:val="16"/>
      <w:sz w:val="22"/>
      <w:szCs w:val="22"/>
      <w:lang w:val="en-GB"/>
      <w14:ligatures w14:val="standardContextual"/>
    </w:rPr>
  </w:style>
  <w:style w:type="table" w:styleId="ColorfulList-Accent6">
    <w:name w:val="Colorful List Accent 6"/>
    <w:basedOn w:val="TableNormal"/>
    <w:uiPriority w:val="72"/>
    <w:rsid w:val="006646F1"/>
    <w:rPr>
      <w:color w:val="000000" w:themeColor="text1"/>
    </w:rPr>
    <w:tblPr>
      <w:tblStyleRowBandSize w:val="1"/>
      <w:tblStyleColBandSize w:val="1"/>
    </w:tblPr>
    <w:tcPr>
      <w:shd w:val="clear" w:color="auto" w:fill="F8FBF6" w:themeFill="accent6" w:themeFillTint="19"/>
    </w:tcPr>
    <w:tblStylePr w:type="firstRow">
      <w:rPr>
        <w:b/>
        <w:bCs/>
        <w:color w:val="FFFFFF" w:themeColor="background1"/>
      </w:rPr>
      <w:tblPr/>
      <w:tcPr>
        <w:tcBorders>
          <w:bottom w:val="single" w:sz="12" w:space="0" w:color="FFFFFF" w:themeColor="background1"/>
        </w:tcBorders>
        <w:shd w:val="clear" w:color="auto" w:fill="515D47" w:themeFill="accent5" w:themeFillShade="CC"/>
      </w:tcPr>
    </w:tblStylePr>
    <w:tblStylePr w:type="lastRow">
      <w:rPr>
        <w:b/>
        <w:bCs/>
        <w:color w:val="515D4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4EA" w:themeFill="accent6" w:themeFillTint="3F"/>
      </w:tcPr>
    </w:tblStylePr>
    <w:tblStylePr w:type="band1Horz">
      <w:tblPr/>
      <w:tcPr>
        <w:shd w:val="clear" w:color="auto" w:fill="F1F6EE" w:themeFill="accent6" w:themeFillTint="33"/>
      </w:tcPr>
    </w:tblStylePr>
  </w:style>
  <w:style w:type="table" w:styleId="ColorfulList-Accent5">
    <w:name w:val="Colorful List Accent 5"/>
    <w:basedOn w:val="TableNormal"/>
    <w:uiPriority w:val="72"/>
    <w:rsid w:val="006646F1"/>
    <w:rPr>
      <w:color w:val="000000" w:themeColor="text1"/>
    </w:rPr>
    <w:tblPr>
      <w:tblStyleRowBandSize w:val="1"/>
      <w:tblStyleColBandSize w:val="1"/>
    </w:tblPr>
    <w:tcPr>
      <w:shd w:val="clear" w:color="auto" w:fill="EFF2ED" w:themeFill="accent5" w:themeFillTint="19"/>
    </w:tcPr>
    <w:tblStylePr w:type="firstRow">
      <w:rPr>
        <w:b/>
        <w:bCs/>
        <w:color w:val="FFFFFF" w:themeColor="background1"/>
      </w:rPr>
      <w:tblPr/>
      <w:tcPr>
        <w:tcBorders>
          <w:bottom w:val="single" w:sz="12" w:space="0" w:color="FFFFFF" w:themeColor="background1"/>
        </w:tcBorders>
        <w:shd w:val="clear" w:color="auto" w:fill="8EBC79" w:themeFill="accent6" w:themeFillShade="CC"/>
      </w:tcPr>
    </w:tblStylePr>
    <w:tblStylePr w:type="lastRow">
      <w:rPr>
        <w:b/>
        <w:bCs/>
        <w:color w:val="8EBC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4" w:themeFill="accent5" w:themeFillTint="3F"/>
      </w:tcPr>
    </w:tblStylePr>
    <w:tblStylePr w:type="band1Horz">
      <w:tblPr/>
      <w:tcPr>
        <w:shd w:val="clear" w:color="auto" w:fill="E0E4DC" w:themeFill="accent5" w:themeFillTint="33"/>
      </w:tcPr>
    </w:tblStylePr>
  </w:style>
  <w:style w:type="character" w:styleId="PlaceholderText">
    <w:name w:val="Placeholder Text"/>
    <w:basedOn w:val="DefaultParagraphFont"/>
    <w:uiPriority w:val="99"/>
    <w:semiHidden/>
    <w:rsid w:val="005E5ECB"/>
    <w:rPr>
      <w:color w:val="808080"/>
    </w:rPr>
  </w:style>
  <w:style w:type="paragraph" w:customStyle="1" w:styleId="VulnerabiltiyName">
    <w:name w:val="Vulnerabiltiy Name"/>
    <w:basedOn w:val="TableText"/>
    <w:link w:val="VulnerabiltiyNameChar"/>
    <w:qFormat/>
    <w:rsid w:val="00D2042F"/>
  </w:style>
  <w:style w:type="table" w:customStyle="1" w:styleId="Style1">
    <w:name w:val="Style1"/>
    <w:basedOn w:val="TableNormal"/>
    <w:uiPriority w:val="99"/>
    <w:rsid w:val="00BC1006"/>
    <w:tblPr>
      <w:tblBorders>
        <w:insideH w:val="single" w:sz="6" w:space="0" w:color="00B0F0"/>
      </w:tblBorders>
    </w:tblPr>
    <w:tcPr>
      <w:shd w:val="clear" w:color="auto" w:fill="auto"/>
    </w:tcPr>
  </w:style>
  <w:style w:type="character" w:customStyle="1" w:styleId="TableTextChar">
    <w:name w:val="Table_Text Char"/>
    <w:basedOn w:val="Heading4Char"/>
    <w:link w:val="TableText"/>
    <w:rsid w:val="00104FE8"/>
    <w:rPr>
      <w:rFonts w:ascii="Arial Narrow" w:hAnsi="Arial Narrow"/>
      <w:kern w:val="24"/>
      <w:sz w:val="22"/>
      <w:szCs w:val="17"/>
      <w:lang w:val="en-GB"/>
      <w14:ligatures w14:val="standardContextual"/>
    </w:rPr>
  </w:style>
  <w:style w:type="character" w:customStyle="1" w:styleId="VulnerabiltiyNameChar">
    <w:name w:val="Vulnerabiltiy Name Char"/>
    <w:basedOn w:val="TableTextChar"/>
    <w:link w:val="VulnerabiltiyName"/>
    <w:rsid w:val="00D2042F"/>
    <w:rPr>
      <w:rFonts w:ascii="Arial Narrow" w:hAnsi="Arial Narrow"/>
      <w:kern w:val="24"/>
      <w:sz w:val="22"/>
      <w:szCs w:val="17"/>
      <w:lang w:val="en-GB"/>
      <w14:ligatures w14:val="standardContextual"/>
    </w:rPr>
  </w:style>
  <w:style w:type="paragraph" w:customStyle="1" w:styleId="NoteItalic">
    <w:name w:val="Note_Italic"/>
    <w:basedOn w:val="BodyText"/>
    <w:link w:val="NoteItalicChar"/>
    <w:qFormat/>
    <w:rsid w:val="00F779FF"/>
    <w:rPr>
      <w:i/>
    </w:rPr>
  </w:style>
  <w:style w:type="character" w:customStyle="1" w:styleId="NoteItalicChar">
    <w:name w:val="Note_Italic Char"/>
    <w:basedOn w:val="Heading4Char"/>
    <w:link w:val="NoteItalic"/>
    <w:rsid w:val="00F779FF"/>
    <w:rPr>
      <w:rFonts w:asciiTheme="minorHAnsi" w:hAnsiTheme="minorHAnsi"/>
      <w:i/>
      <w:kern w:val="16"/>
      <w:sz w:val="22"/>
      <w:szCs w:val="22"/>
      <w:lang w:val="en-GB"/>
      <w14:ligatures w14:val="standardContextual"/>
    </w:rPr>
  </w:style>
  <w:style w:type="character" w:styleId="EndnoteReference">
    <w:name w:val="endnote reference"/>
    <w:basedOn w:val="DefaultParagraphFont"/>
    <w:uiPriority w:val="99"/>
    <w:semiHidden/>
    <w:unhideWhenUsed/>
    <w:rsid w:val="0057704C"/>
    <w:rPr>
      <w:vertAlign w:val="superscript"/>
    </w:rPr>
  </w:style>
  <w:style w:type="paragraph" w:customStyle="1" w:styleId="CovVersionNumber">
    <w:name w:val="Cov_VersionNumber"/>
    <w:basedOn w:val="CBodyText"/>
    <w:rsid w:val="005B7ABA"/>
    <w:pPr>
      <w:jc w:val="right"/>
    </w:pPr>
    <w:rPr>
      <w:rFonts w:asciiTheme="majorHAnsi" w:hAnsiTheme="majorHAnsi"/>
      <w:color w:val="auto"/>
      <w:kern w:val="28"/>
      <w:sz w:val="16"/>
      <w:szCs w:val="16"/>
      <w:lang w:val="en-US"/>
    </w:rPr>
  </w:style>
  <w:style w:type="paragraph" w:customStyle="1" w:styleId="CBodyText">
    <w:name w:val="_C_Body_Text"/>
    <w:basedOn w:val="Normal"/>
    <w:autoRedefine/>
    <w:qFormat/>
    <w:rsid w:val="00B00269"/>
    <w:pPr>
      <w:spacing w:before="120" w:after="120"/>
      <w:ind w:left="-90"/>
    </w:pPr>
    <w:rPr>
      <w:rFonts w:ascii="Open Sans" w:hAnsi="Open Sans"/>
      <w:color w:val="818285"/>
      <w:lang w:val="en-GB"/>
    </w:rPr>
  </w:style>
  <w:style w:type="paragraph" w:customStyle="1" w:styleId="CovAppName">
    <w:name w:val="Cov_App_Name"/>
    <w:basedOn w:val="Normal"/>
    <w:rsid w:val="005B7ABA"/>
    <w:pPr>
      <w:jc w:val="both"/>
    </w:pPr>
    <w:rPr>
      <w:rFonts w:asciiTheme="majorHAnsi" w:hAnsiTheme="majorHAnsi"/>
      <w:b/>
      <w:sz w:val="32"/>
      <w:szCs w:val="28"/>
    </w:rPr>
  </w:style>
  <w:style w:type="paragraph" w:customStyle="1" w:styleId="CovTestType">
    <w:name w:val="Cov_Test_Type"/>
    <w:basedOn w:val="Normal"/>
    <w:rsid w:val="005B7ABA"/>
    <w:rPr>
      <w:rFonts w:asciiTheme="majorHAnsi" w:hAnsiTheme="majorHAnsi"/>
      <w:sz w:val="32"/>
      <w:szCs w:val="28"/>
    </w:rPr>
  </w:style>
  <w:style w:type="paragraph" w:customStyle="1" w:styleId="CLegalDisclaimer">
    <w:name w:val="_C_Legal_Disclaimer"/>
    <w:basedOn w:val="Normal"/>
    <w:rsid w:val="00B6299F"/>
    <w:pPr>
      <w:suppressAutoHyphens/>
      <w:spacing w:before="120" w:after="120"/>
    </w:pPr>
    <w:rPr>
      <w:rFonts w:eastAsia="Open Sans" w:cs="Arial"/>
      <w:sz w:val="20"/>
      <w:lang w:eastAsia="en-US"/>
    </w:rPr>
  </w:style>
  <w:style w:type="paragraph" w:customStyle="1" w:styleId="bodycopy">
    <w:name w:val="body copy"/>
    <w:basedOn w:val="Normal"/>
    <w:uiPriority w:val="99"/>
    <w:rsid w:val="00B6299F"/>
    <w:pPr>
      <w:suppressAutoHyphens/>
      <w:autoSpaceDE w:val="0"/>
      <w:autoSpaceDN w:val="0"/>
      <w:adjustRightInd w:val="0"/>
      <w:spacing w:after="180" w:line="260" w:lineRule="atLeast"/>
      <w:textAlignment w:val="center"/>
    </w:pPr>
    <w:rPr>
      <w:rFonts w:ascii="Open Sans" w:eastAsiaTheme="minorHAnsi" w:hAnsi="Open Sans" w:cs="Open Sans"/>
      <w:color w:val="4A4A4A"/>
      <w:kern w:val="0"/>
      <w:sz w:val="18"/>
      <w:szCs w:val="18"/>
      <w:lang w:eastAsia="en-US"/>
      <w14:ligatures w14:val="none"/>
    </w:rPr>
  </w:style>
  <w:style w:type="character" w:styleId="UnresolvedMention">
    <w:name w:val="Unresolved Mention"/>
    <w:basedOn w:val="DefaultParagraphFont"/>
    <w:uiPriority w:val="99"/>
    <w:semiHidden/>
    <w:unhideWhenUsed/>
    <w:rsid w:val="00F07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480120582">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253469511">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space\TORT-STANDARD-Engine\Templates\Standard\CAC%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BC09BEB022149299AAED121556B3CBE"/>
        <w:category>
          <w:name w:val="General"/>
          <w:gallery w:val="placeholder"/>
        </w:category>
        <w:types>
          <w:type w:val="bbPlcHdr"/>
        </w:types>
        <w:behaviors>
          <w:behavior w:val="content"/>
        </w:behaviors>
        <w:guid w:val="{33088947-B7B3-4D7C-834B-C17B95E5B11D}"/>
      </w:docPartPr>
      <w:docPartBody>
        <w:p w:rsidR="00B54E75" w:rsidRDefault="0023695D">
          <w:pPr>
            <w:pStyle w:val="5BC09BEB022149299AAED121556B3CBE"/>
          </w:pPr>
          <w:r w:rsidRPr="00D22ADC">
            <w:rPr>
              <w:rStyle w:val="PlaceholderText"/>
            </w:rPr>
            <w:t>Choose an item.</w:t>
          </w:r>
        </w:p>
      </w:docPartBody>
    </w:docPart>
    <w:docPart>
      <w:docPartPr>
        <w:name w:val="556AEA9C181A4453B1D50DE0C09A873D"/>
        <w:category>
          <w:name w:val="General"/>
          <w:gallery w:val="placeholder"/>
        </w:category>
        <w:types>
          <w:type w:val="bbPlcHdr"/>
        </w:types>
        <w:behaviors>
          <w:behavior w:val="content"/>
        </w:behaviors>
        <w:guid w:val="{C7142775-C3A4-4E62-A16E-55220F781BC8}"/>
      </w:docPartPr>
      <w:docPartBody>
        <w:p w:rsidR="00B54E75" w:rsidRDefault="0023695D">
          <w:pPr>
            <w:pStyle w:val="556AEA9C181A4453B1D50DE0C09A873D"/>
          </w:pPr>
          <w:r w:rsidRPr="00B7429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4D"/>
    <w:family w:val="auto"/>
    <w:pitch w:val="variable"/>
    <w:sig w:usb0="A00002FF" w:usb1="7800205A" w:usb2="14600000" w:usb3="00000000" w:csb0="00000193"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Open Sans">
    <w:altName w:val="Verdana"/>
    <w:charset w:val="00"/>
    <w:family w:val="swiss"/>
    <w:pitch w:val="variable"/>
    <w:sig w:usb0="E00002EF" w:usb1="4000205B" w:usb2="00000028" w:usb3="00000000" w:csb0="0000019F" w:csb1="00000000"/>
  </w:font>
  <w:font w:name="Calisto MT (Body)">
    <w:altName w:val="Calisto MT"/>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695D"/>
    <w:rsid w:val="000165A5"/>
    <w:rsid w:val="000458B7"/>
    <w:rsid w:val="000678EC"/>
    <w:rsid w:val="000C6DB7"/>
    <w:rsid w:val="000D7DBB"/>
    <w:rsid w:val="001C0BCB"/>
    <w:rsid w:val="001C39F5"/>
    <w:rsid w:val="001C5A90"/>
    <w:rsid w:val="001C7D34"/>
    <w:rsid w:val="001D191E"/>
    <w:rsid w:val="001D4E98"/>
    <w:rsid w:val="0020687B"/>
    <w:rsid w:val="00220710"/>
    <w:rsid w:val="0023695D"/>
    <w:rsid w:val="00264A1B"/>
    <w:rsid w:val="002E0C26"/>
    <w:rsid w:val="003264CB"/>
    <w:rsid w:val="003552F2"/>
    <w:rsid w:val="00375C6D"/>
    <w:rsid w:val="003A29D8"/>
    <w:rsid w:val="003C2948"/>
    <w:rsid w:val="003E0CE5"/>
    <w:rsid w:val="0043324A"/>
    <w:rsid w:val="00487D83"/>
    <w:rsid w:val="004E61AB"/>
    <w:rsid w:val="00570A05"/>
    <w:rsid w:val="006754E7"/>
    <w:rsid w:val="006870FA"/>
    <w:rsid w:val="00704BF2"/>
    <w:rsid w:val="007102C7"/>
    <w:rsid w:val="00752F5C"/>
    <w:rsid w:val="007878BD"/>
    <w:rsid w:val="007B5F44"/>
    <w:rsid w:val="007D632A"/>
    <w:rsid w:val="007F2CEC"/>
    <w:rsid w:val="0080728E"/>
    <w:rsid w:val="0089169B"/>
    <w:rsid w:val="008A0458"/>
    <w:rsid w:val="008F58E0"/>
    <w:rsid w:val="00901795"/>
    <w:rsid w:val="009112D5"/>
    <w:rsid w:val="00935487"/>
    <w:rsid w:val="00936334"/>
    <w:rsid w:val="009435FF"/>
    <w:rsid w:val="0099772A"/>
    <w:rsid w:val="009B6400"/>
    <w:rsid w:val="009F31EA"/>
    <w:rsid w:val="00A51F63"/>
    <w:rsid w:val="00A72C49"/>
    <w:rsid w:val="00AD64F0"/>
    <w:rsid w:val="00B17F16"/>
    <w:rsid w:val="00B54E75"/>
    <w:rsid w:val="00B552DD"/>
    <w:rsid w:val="00B65C63"/>
    <w:rsid w:val="00B94044"/>
    <w:rsid w:val="00BC04DD"/>
    <w:rsid w:val="00C1616C"/>
    <w:rsid w:val="00C473A0"/>
    <w:rsid w:val="00C75DB1"/>
    <w:rsid w:val="00C76158"/>
    <w:rsid w:val="00D00C01"/>
    <w:rsid w:val="00E251F6"/>
    <w:rsid w:val="00E641D0"/>
    <w:rsid w:val="00EC2F0E"/>
    <w:rsid w:val="00F14DF8"/>
    <w:rsid w:val="00F230A1"/>
    <w:rsid w:val="00F470F0"/>
    <w:rsid w:val="00F60646"/>
    <w:rsid w:val="00F955A3"/>
    <w:rsid w:val="00FF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65A5"/>
    <w:rPr>
      <w:color w:val="808080"/>
    </w:rPr>
  </w:style>
  <w:style w:type="paragraph" w:customStyle="1" w:styleId="5BC09BEB022149299AAED121556B3CBE">
    <w:name w:val="5BC09BEB022149299AAED121556B3CBE"/>
  </w:style>
  <w:style w:type="paragraph" w:customStyle="1" w:styleId="556AEA9C181A4453B1D50DE0C09A873D">
    <w:name w:val="556AEA9C181A4453B1D50DE0C09A87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509D999BC88C5429B92B34C69D5CF4D" ma:contentTypeVersion="13" ma:contentTypeDescription="Create a new document." ma:contentTypeScope="" ma:versionID="e693a853e526992650c7bdde96eae6ad">
  <xsd:schema xmlns:xsd="http://www.w3.org/2001/XMLSchema" xmlns:xs="http://www.w3.org/2001/XMLSchema" xmlns:p="http://schemas.microsoft.com/office/2006/metadata/properties" xmlns:ns1="http://schemas.microsoft.com/sharepoint/v3" xmlns:ns2="edc9860b-c514-4b23-9b35-9690345af97c" xmlns:ns3="2cf508b4-a7bb-43ef-8349-dd454196f511" targetNamespace="http://schemas.microsoft.com/office/2006/metadata/properties" ma:root="true" ma:fieldsID="7a4fa5403c6e699f82c1a576a6f787a7" ns1:_="" ns2:_="" ns3:_="">
    <xsd:import namespace="http://schemas.microsoft.com/sharepoint/v3"/>
    <xsd:import namespace="edc9860b-c514-4b23-9b35-9690345af97c"/>
    <xsd:import namespace="2cf508b4-a7bb-43ef-8349-dd454196f5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9860b-c514-4b23-9b35-9690345af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f508b4-a7bb-43ef-8349-dd454196f5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54B75-F2A1-4AA1-BF0D-94D499A6E1C3}">
  <ds:schemaRefs>
    <ds:schemaRef ds:uri="http://schemas.openxmlformats.org/officeDocument/2006/bibliography"/>
  </ds:schemaRefs>
</ds:datastoreItem>
</file>

<file path=customXml/itemProps2.xml><?xml version="1.0" encoding="utf-8"?>
<ds:datastoreItem xmlns:ds="http://schemas.openxmlformats.org/officeDocument/2006/customXml" ds:itemID="{4690BBAF-608A-4725-8D79-CB987659D6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c9860b-c514-4b23-9b35-9690345af97c"/>
    <ds:schemaRef ds:uri="2cf508b4-a7bb-43ef-8349-dd454196f5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C3778E-AD02-4FDB-B5AB-80255A4384C2}">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3B6A69E2-FFE6-4441-8815-E56D629111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CAC Report Template</Template>
  <TotalTime>184</TotalTime>
  <Pages>10</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VA PT Essential Report Template</vt:lpstr>
    </vt:vector>
  </TitlesOfParts>
  <Company>Cigital, Inc.</Company>
  <LinksUpToDate>false</LinksUpToDate>
  <CharactersWithSpaces>9154</CharactersWithSpaces>
  <SharedDoc>false</SharedDoc>
  <HyperlinkBase/>
  <HLinks>
    <vt:vector size="66" baseType="variant">
      <vt:variant>
        <vt:i4>3735664</vt:i4>
      </vt:variant>
      <vt:variant>
        <vt:i4>186</vt:i4>
      </vt:variant>
      <vt:variant>
        <vt:i4>0</vt:i4>
      </vt:variant>
      <vt:variant>
        <vt:i4>5</vt:i4>
      </vt:variant>
      <vt:variant>
        <vt:lpwstr>http://www.cigital.com/</vt:lpwstr>
      </vt:variant>
      <vt:variant>
        <vt:lpwstr/>
      </vt:variant>
      <vt:variant>
        <vt:i4>3735664</vt:i4>
      </vt:variant>
      <vt:variant>
        <vt:i4>162</vt:i4>
      </vt:variant>
      <vt:variant>
        <vt:i4>0</vt:i4>
      </vt:variant>
      <vt:variant>
        <vt:i4>5</vt:i4>
      </vt:variant>
      <vt:variant>
        <vt:lpwstr>http://www.cigital.com/</vt:lpwstr>
      </vt:variant>
      <vt:variant>
        <vt:lpwstr/>
      </vt:variant>
      <vt:variant>
        <vt:i4>1966129</vt:i4>
      </vt:variant>
      <vt:variant>
        <vt:i4>143</vt:i4>
      </vt:variant>
      <vt:variant>
        <vt:i4>0</vt:i4>
      </vt:variant>
      <vt:variant>
        <vt:i4>5</vt:i4>
      </vt:variant>
      <vt:variant>
        <vt:lpwstr/>
      </vt:variant>
      <vt:variant>
        <vt:lpwstr>_Toc78857793</vt:lpwstr>
      </vt:variant>
      <vt:variant>
        <vt:i4>2031665</vt:i4>
      </vt:variant>
      <vt:variant>
        <vt:i4>137</vt:i4>
      </vt:variant>
      <vt:variant>
        <vt:i4>0</vt:i4>
      </vt:variant>
      <vt:variant>
        <vt:i4>5</vt:i4>
      </vt:variant>
      <vt:variant>
        <vt:lpwstr/>
      </vt:variant>
      <vt:variant>
        <vt:lpwstr>_Toc78857792</vt:lpwstr>
      </vt:variant>
      <vt:variant>
        <vt:i4>1835057</vt:i4>
      </vt:variant>
      <vt:variant>
        <vt:i4>131</vt:i4>
      </vt:variant>
      <vt:variant>
        <vt:i4>0</vt:i4>
      </vt:variant>
      <vt:variant>
        <vt:i4>5</vt:i4>
      </vt:variant>
      <vt:variant>
        <vt:lpwstr/>
      </vt:variant>
      <vt:variant>
        <vt:lpwstr>_Toc78857791</vt:lpwstr>
      </vt:variant>
      <vt:variant>
        <vt:i4>1900593</vt:i4>
      </vt:variant>
      <vt:variant>
        <vt:i4>125</vt:i4>
      </vt:variant>
      <vt:variant>
        <vt:i4>0</vt:i4>
      </vt:variant>
      <vt:variant>
        <vt:i4>5</vt:i4>
      </vt:variant>
      <vt:variant>
        <vt:lpwstr/>
      </vt:variant>
      <vt:variant>
        <vt:lpwstr>_Toc78857790</vt:lpwstr>
      </vt:variant>
      <vt:variant>
        <vt:i4>1310768</vt:i4>
      </vt:variant>
      <vt:variant>
        <vt:i4>119</vt:i4>
      </vt:variant>
      <vt:variant>
        <vt:i4>0</vt:i4>
      </vt:variant>
      <vt:variant>
        <vt:i4>5</vt:i4>
      </vt:variant>
      <vt:variant>
        <vt:lpwstr/>
      </vt:variant>
      <vt:variant>
        <vt:lpwstr>_Toc78857789</vt:lpwstr>
      </vt:variant>
      <vt:variant>
        <vt:i4>1376304</vt:i4>
      </vt:variant>
      <vt:variant>
        <vt:i4>113</vt:i4>
      </vt:variant>
      <vt:variant>
        <vt:i4>0</vt:i4>
      </vt:variant>
      <vt:variant>
        <vt:i4>5</vt:i4>
      </vt:variant>
      <vt:variant>
        <vt:lpwstr/>
      </vt:variant>
      <vt:variant>
        <vt:lpwstr>_Toc78857788</vt:lpwstr>
      </vt:variant>
      <vt:variant>
        <vt:i4>1703984</vt:i4>
      </vt:variant>
      <vt:variant>
        <vt:i4>107</vt:i4>
      </vt:variant>
      <vt:variant>
        <vt:i4>0</vt:i4>
      </vt:variant>
      <vt:variant>
        <vt:i4>5</vt:i4>
      </vt:variant>
      <vt:variant>
        <vt:lpwstr/>
      </vt:variant>
      <vt:variant>
        <vt:lpwstr>_Toc78857787</vt:lpwstr>
      </vt:variant>
      <vt:variant>
        <vt:i4>1769520</vt:i4>
      </vt:variant>
      <vt:variant>
        <vt:i4>98</vt:i4>
      </vt:variant>
      <vt:variant>
        <vt:i4>0</vt:i4>
      </vt:variant>
      <vt:variant>
        <vt:i4>5</vt:i4>
      </vt:variant>
      <vt:variant>
        <vt:lpwstr/>
      </vt:variant>
      <vt:variant>
        <vt:lpwstr>_Toc78857786</vt:lpwstr>
      </vt:variant>
      <vt:variant>
        <vt:i4>1572912</vt:i4>
      </vt:variant>
      <vt:variant>
        <vt:i4>92</vt:i4>
      </vt:variant>
      <vt:variant>
        <vt:i4>0</vt:i4>
      </vt:variant>
      <vt:variant>
        <vt:i4>5</vt:i4>
      </vt:variant>
      <vt:variant>
        <vt:lpwstr/>
      </vt:variant>
      <vt:variant>
        <vt:lpwstr>_Toc78857785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PT Essential Report Template</dc:title>
  <dc:creator>Akshay Sawant;Akshay Kamath</dc:creator>
  <cp:keywords>IntUse46837625873  </cp:keywords>
  <cp:lastModifiedBy>Shum, Man</cp:lastModifiedBy>
  <cp:revision>203</cp:revision>
  <cp:lastPrinted>2018-04-10T16:59:00Z</cp:lastPrinted>
  <dcterms:created xsi:type="dcterms:W3CDTF">2018-10-01T14:30:00Z</dcterms:created>
  <dcterms:modified xsi:type="dcterms:W3CDTF">2023-03-20T15:20:00Z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0x0101005509D999BC88C5429B92B34C69D5CF4D</vt:lpwstr>
  </property>
  <property fmtid="{D5CDD505-2E9C-101B-9397-08002B2CF9AE}" pid="3" name="Category">
    <vt:lpwstr>240;#Delivery|f1e2b24e-5312-4b03-aeeb-da8ad8b0c667</vt:lpwstr>
  </property>
  <property fmtid="{D5CDD505-2E9C-101B-9397-08002B2CF9AE}" pid="4" name="File">
    <vt:lpwstr>233;#Word|09b40f6a-9442-41f0-80c0-40ca807f72d3</vt:lpwstr>
  </property>
  <property fmtid="{D5CDD505-2E9C-101B-9397-08002B2CF9AE}" pid="5" name="Practice">
    <vt:lpwstr>251;#Vulnerability Assessments|4cffd842-f994-4629-8b81-7761ad5a179c</vt:lpwstr>
  </property>
  <property fmtid="{D5CDD505-2E9C-101B-9397-08002B2CF9AE}" pid="6" name="Audience">
    <vt:lpwstr>248;#Internal|bb59a3b1-3c94-4c40-a97e-fcc03b6123fb</vt:lpwstr>
  </property>
  <property fmtid="{D5CDD505-2E9C-101B-9397-08002B2CF9AE}" pid="7" name="Offering">
    <vt:lpwstr>254;#PT-Essential|dd923bc4-4807-422d-b023-e41da4f3c73a</vt:lpwstr>
  </property>
  <property fmtid="{D5CDD505-2E9C-101B-9397-08002B2CF9AE}" pid="8" name="Asset">
    <vt:lpwstr>146;#Template|540dda26-efce-4eb1-b84f-c7d99f05ea18</vt:lpwstr>
  </property>
  <property fmtid="{D5CDD505-2E9C-101B-9397-08002B2CF9AE}" pid="9" name="TitusGUID">
    <vt:lpwstr>3c4ee374-eb78-45f2-bc2d-a0bc47ad03e2</vt:lpwstr>
  </property>
  <property fmtid="{D5CDD505-2E9C-101B-9397-08002B2CF9AE}" pid="10" name="Classification">
    <vt:lpwstr>IntUse46837625873</vt:lpwstr>
  </property>
  <property fmtid="{D5CDD505-2E9C-101B-9397-08002B2CF9AE}" pid="11" name="MSIP_Label_58bb9b78-bacb-4947-b078-739f6b34a63d_Enabled">
    <vt:lpwstr>true</vt:lpwstr>
  </property>
  <property fmtid="{D5CDD505-2E9C-101B-9397-08002B2CF9AE}" pid="12" name="MSIP_Label_58bb9b78-bacb-4947-b078-739f6b34a63d_SetDate">
    <vt:lpwstr>2023-03-20T15:20:27Z</vt:lpwstr>
  </property>
  <property fmtid="{D5CDD505-2E9C-101B-9397-08002B2CF9AE}" pid="13" name="MSIP_Label_58bb9b78-bacb-4947-b078-739f6b34a63d_Method">
    <vt:lpwstr>Privileged</vt:lpwstr>
  </property>
  <property fmtid="{D5CDD505-2E9C-101B-9397-08002B2CF9AE}" pid="14" name="MSIP_Label_58bb9b78-bacb-4947-b078-739f6b34a63d_Name">
    <vt:lpwstr>Confidential</vt:lpwstr>
  </property>
  <property fmtid="{D5CDD505-2E9C-101B-9397-08002B2CF9AE}" pid="15" name="MSIP_Label_58bb9b78-bacb-4947-b078-739f6b34a63d_SiteId">
    <vt:lpwstr>cfddba29-ca2a-450c-a415-595e7fcce8e5</vt:lpwstr>
  </property>
  <property fmtid="{D5CDD505-2E9C-101B-9397-08002B2CF9AE}" pid="16" name="MSIP_Label_58bb9b78-bacb-4947-b078-739f6b34a63d_ActionId">
    <vt:lpwstr>8979ec5c-61d2-4e81-b4c0-67cea3d9f972</vt:lpwstr>
  </property>
  <property fmtid="{D5CDD505-2E9C-101B-9397-08002B2CF9AE}" pid="17" name="MSIP_Label_58bb9b78-bacb-4947-b078-739f6b34a63d_ContentBits">
    <vt:lpwstr>2</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BorderAllImages_1" visible="true" label="BorderAllImages" imageMso="BlackAndWhiteBlackWithWhiteFill" onAction="BorderAllImages"/>
      </mso:documentControls>
    </mso:qat>
  </mso:ribbon>
</mso:customUI>
</file>